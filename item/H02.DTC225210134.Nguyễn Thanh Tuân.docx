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126952" w:rsidRPr="00A505AF" w:rsidRDefault="00126952" w:rsidP="00126952">
      <w:pPr>
        <w:rPr>
          <w:szCs w:val="26"/>
        </w:rPr>
      </w:pPr>
    </w:p>
    <w:tbl>
      <w:tblPr>
        <w:tblW w:w="10357" w:type="dxa"/>
        <w:jc w:val="center"/>
        <w:tblLook w:val="0000" w:firstRow="0" w:lastRow="0" w:firstColumn="0" w:lastColumn="0" w:noHBand="0" w:noVBand="0"/>
      </w:tblPr>
      <w:tblGrid>
        <w:gridCol w:w="4697"/>
        <w:gridCol w:w="5660"/>
      </w:tblGrid>
      <w:tr w:rsidR="00126952" w:rsidRPr="007E78FF" w:rsidTr="00D226DD">
        <w:trPr>
          <w:trHeight w:val="1300"/>
          <w:jc w:val="center"/>
        </w:trPr>
        <w:tc>
          <w:tcPr>
            <w:tcW w:w="4697" w:type="dxa"/>
          </w:tcPr>
          <w:p w:rsidR="00126952" w:rsidRPr="00CD2379" w:rsidRDefault="00126952" w:rsidP="00D226DD">
            <w:pPr>
              <w:spacing w:after="40"/>
              <w:ind w:left="-142" w:right="-192"/>
              <w:jc w:val="center"/>
              <w:rPr>
                <w:noProof/>
                <w:szCs w:val="26"/>
              </w:rPr>
            </w:pPr>
            <w:bookmarkStart w:id="0" w:name="_Hlk215061246"/>
            <w:r>
              <w:rPr>
                <w:szCs w:val="26"/>
              </w:rPr>
              <w:br w:type="page"/>
            </w:r>
            <w:r w:rsidRPr="00CD2379">
              <w:rPr>
                <w:noProof/>
                <w:szCs w:val="26"/>
              </w:rPr>
              <w:t xml:space="preserve">TRƯỜNG ĐẠI HỌC CÔNG NGHỆ </w:t>
            </w:r>
          </w:p>
          <w:p w:rsidR="00126952" w:rsidRPr="00CD2379" w:rsidRDefault="00126952" w:rsidP="00D226DD">
            <w:pPr>
              <w:spacing w:after="40"/>
              <w:ind w:left="-142" w:right="-192"/>
              <w:jc w:val="center"/>
              <w:rPr>
                <w:noProof/>
                <w:szCs w:val="26"/>
              </w:rPr>
            </w:pPr>
            <w:r w:rsidRPr="00CD2379">
              <w:rPr>
                <w:noProof/>
                <w:szCs w:val="26"/>
              </w:rPr>
              <w:t>THÔNG TIN VÀ TRUYỀN THÔNG</w:t>
            </w:r>
          </w:p>
          <w:p w:rsidR="00126952" w:rsidRPr="00CD2379" w:rsidRDefault="00126952" w:rsidP="00D226DD">
            <w:pPr>
              <w:spacing w:after="40"/>
              <w:jc w:val="center"/>
              <w:rPr>
                <w:b/>
                <w:noProof/>
                <w:szCs w:val="26"/>
              </w:rPr>
            </w:pPr>
            <w:r w:rsidRPr="00CD2379">
              <w:rPr>
                <w:b/>
                <w:noProof/>
                <w:szCs w:val="26"/>
              </w:rPr>
              <mc:AlternateContent>
                <mc:Choice Requires="wps">
                  <w:drawing>
                    <wp:anchor distT="0" distB="0" distL="114300" distR="114300" simplePos="0" relativeHeight="251658242" behindDoc="0" locked="0" layoutInCell="1" allowOverlap="1" wp14:anchorId="55774D55" wp14:editId="566436A0">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1695D4"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"/>
                  </w:pict>
                </mc:Fallback>
              </mc:AlternateContent>
            </w:r>
            <w:r w:rsidRPr="00CD2379">
              <w:rPr>
                <w:b/>
                <w:noProof/>
                <w:szCs w:val="26"/>
              </w:rPr>
              <w:t xml:space="preserve">KHOA </w:t>
            </w:r>
            <w:r w:rsidR="00D076EE">
              <w:rPr>
                <w:b/>
                <w:noProof/>
                <w:szCs w:val="26"/>
              </w:rPr>
              <w:t>CNTT</w:t>
            </w:r>
          </w:p>
        </w:tc>
        <w:tc>
          <w:tcPr>
            <w:tcW w:w="5660" w:type="dxa"/>
          </w:tcPr>
          <w:p w:rsidR="00126952" w:rsidRPr="00CD2379" w:rsidRDefault="00126952" w:rsidP="00D226DD">
            <w:pPr>
              <w:spacing w:after="40"/>
              <w:jc w:val="center"/>
              <w:rPr>
                <w:b/>
                <w:noProof/>
                <w:szCs w:val="26"/>
              </w:rPr>
            </w:pPr>
            <w:r w:rsidRPr="00CD2379">
              <w:rPr>
                <w:b/>
                <w:noProof/>
                <w:szCs w:val="26"/>
              </w:rPr>
              <w:t>CỘNG HÒA XÃ HỘI CHỦ NGHĨA VIỆT NAM</w:t>
            </w:r>
          </w:p>
          <w:p w:rsidR="00126952" w:rsidRPr="009F4731" w:rsidRDefault="00126952" w:rsidP="00D226DD">
            <w:pPr>
              <w:spacing w:after="40"/>
              <w:jc w:val="center"/>
              <w:rPr>
                <w:b/>
                <w:noProof/>
                <w:sz w:val="28"/>
              </w:rPr>
            </w:pPr>
            <w:r w:rsidRPr="009F4731">
              <w:rPr>
                <w:noProof/>
                <w:sz w:val="28"/>
              </w:rPr>
              <mc:AlternateContent>
                <mc:Choice Requires="wps">
                  <w:drawing>
                    <wp:anchor distT="0" distB="0" distL="114300" distR="114300" simplePos="0" relativeHeight="251658241" behindDoc="0" locked="0" layoutInCell="1" allowOverlap="1" wp14:anchorId="5CDEA7EB" wp14:editId="093C3FCC">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0479A2" id="Straight Arrow Connector 1" o:spid="_x0000_s1026" type="#_x0000_t32" style="position:absolute;margin-left:58.15pt;margin-top:18.5pt;width:158.4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"/>
                  </w:pict>
                </mc:Fallback>
              </mc:AlternateContent>
            </w:r>
            <w:r w:rsidRPr="009F4731">
              <w:rPr>
                <w:b/>
                <w:noProof/>
                <w:sz w:val="28"/>
              </w:rPr>
              <w:t>Độc lập - Tự do - Hạnh phúc</w:t>
            </w:r>
          </w:p>
        </w:tc>
      </w:tr>
    </w:tbl>
    <w:bookmarkEnd w:id="0"/>
    <w:p w:rsidR="00126952" w:rsidRPr="00E250E6" w:rsidRDefault="00126952" w:rsidP="007701BE">
      <w:pPr>
        <w:spacing w:before="240" w:after="240" w:line="480" w:lineRule="auto"/>
        <w:jc w:val="center"/>
        <w:rPr>
          <w:rFonts w:eastAsia="Calibri"/>
          <w:b/>
          <w:sz w:val="28"/>
        </w:rPr>
      </w:pPr>
      <w:r w:rsidRPr="00E250E6">
        <w:rPr>
          <w:b/>
          <w:noProof/>
          <w:sz w:val="28"/>
        </w:rPr>
        <w:t xml:space="preserve">ĐỀ CƯƠNG </w:t>
      </w:r>
      <w:r w:rsidRPr="00E250E6">
        <w:rPr>
          <w:rFonts w:eastAsia="Calibri"/>
          <w:b/>
          <w:sz w:val="28"/>
        </w:rPr>
        <w:t>ĐỒ ÁN</w:t>
      </w:r>
      <w:r w:rsidR="000D6A85" w:rsidRPr="00E250E6">
        <w:rPr>
          <w:rFonts w:eastAsia="Calibri"/>
          <w:b/>
          <w:sz w:val="28"/>
        </w:rPr>
        <w:t xml:space="preserve"> </w:t>
      </w:r>
      <w:r w:rsidRPr="00E250E6">
        <w:rPr>
          <w:rFonts w:eastAsia="Calibri"/>
          <w:b/>
          <w:sz w:val="28"/>
        </w:rPr>
        <w:t>/</w:t>
      </w:r>
      <w:r w:rsidR="000D6A85" w:rsidRPr="00E250E6">
        <w:rPr>
          <w:rFonts w:eastAsia="Calibri"/>
          <w:b/>
          <w:sz w:val="28"/>
        </w:rPr>
        <w:t xml:space="preserve"> </w:t>
      </w:r>
      <w:r w:rsidRPr="00E250E6">
        <w:rPr>
          <w:rFonts w:eastAsia="Calibri"/>
          <w:b/>
          <w:sz w:val="28"/>
        </w:rPr>
        <w:t>KHÓA LUẬN TỐT NGHIỆP</w:t>
      </w:r>
    </w:p>
    <w:p w:rsidR="008D1B5A" w:rsidRDefault="008D1B5A" w:rsidP="00047E44">
      <w:pPr>
        <w:spacing w:line="336" w:lineRule="auto"/>
        <w:rPr>
          <w:b/>
          <w:bCs/>
        </w:rPr>
      </w:pPr>
      <w:r>
        <w:rPr>
          <w:b/>
          <w:bCs/>
        </w:rPr>
        <w:t xml:space="preserve">1. </w:t>
      </w:r>
      <w:r w:rsidRPr="008C0FBF">
        <w:rPr>
          <w:b/>
          <w:bCs/>
        </w:rPr>
        <w:t>Thông tin sinh viên nhận đề tài</w:t>
      </w:r>
    </w:p>
    <w:p w:rsidR="008D1B5A" w:rsidRPr="00D076EE" w:rsidRDefault="008D1B5A" w:rsidP="00047E44">
      <w:pPr>
        <w:tabs>
          <w:tab w:val="left" w:leader="dot" w:pos="9498"/>
        </w:tabs>
        <w:spacing w:line="336" w:lineRule="auto"/>
        <w:rPr>
          <w:rFonts w:eastAsia="Calibri"/>
        </w:rPr>
      </w:pPr>
      <w:r w:rsidRPr="00D076EE">
        <w:rPr>
          <w:rFonts w:eastAsia="Calibri"/>
        </w:rPr>
        <w:t>Họ và tên:</w:t>
      </w:r>
      <w:r w:rsidR="00D076EE" w:rsidRPr="00D076EE">
        <w:rPr>
          <w:rFonts w:eastAsia="Calibri"/>
        </w:rPr>
        <w:t xml:space="preserve"> Nguyễn Tha</w:t>
      </w:r>
      <w:r w:rsidR="00D076EE">
        <w:rPr>
          <w:rFonts w:eastAsia="Calibri"/>
        </w:rPr>
        <w:t>nh Tuân</w:t>
      </w:r>
    </w:p>
    <w:p w:rsidR="008D1B5A" w:rsidRPr="00C90DAC" w:rsidRDefault="008D1B5A" w:rsidP="00047E44">
      <w:pPr>
        <w:tabs>
          <w:tab w:val="center" w:leader="dot" w:pos="5103"/>
          <w:tab w:val="center" w:leader="dot" w:pos="9498"/>
        </w:tabs>
        <w:spacing w:line="336" w:lineRule="auto"/>
        <w:rPr>
          <w:rFonts w:eastAsia="Calibri"/>
        </w:rPr>
      </w:pPr>
      <w:bookmarkStart w:id="1" w:name="_Hlk215060249"/>
      <w:r>
        <w:rPr>
          <w:rFonts w:eastAsia="Calibri"/>
        </w:rPr>
        <w:t xml:space="preserve">Mã sinh viên: </w:t>
      </w:r>
      <w:r w:rsidR="00D076EE">
        <w:rPr>
          <w:rFonts w:eastAsia="Calibri"/>
        </w:rPr>
        <w:t xml:space="preserve">DTC225210134       </w:t>
      </w:r>
      <w:r w:rsidRPr="000D5EB3">
        <w:rPr>
          <w:rFonts w:eastAsia="Calibri"/>
        </w:rPr>
        <w:t>Lớp:</w:t>
      </w:r>
      <w:r>
        <w:rPr>
          <w:rFonts w:eastAsia="Calibri"/>
        </w:rPr>
        <w:t xml:space="preserve"> </w:t>
      </w:r>
      <w:r w:rsidR="00D076EE">
        <w:rPr>
          <w:rFonts w:eastAsia="Calibri"/>
        </w:rPr>
        <w:t>CNTT K21CLC</w:t>
      </w:r>
    </w:p>
    <w:bookmarkEnd w:id="1"/>
    <w:p w:rsidR="008D1B5A" w:rsidRPr="00956105" w:rsidRDefault="008D1B5A" w:rsidP="00047E44">
      <w:pPr>
        <w:tabs>
          <w:tab w:val="left" w:leader="dot" w:pos="4820"/>
          <w:tab w:val="left" w:leader="dot" w:pos="9498"/>
        </w:tabs>
        <w:spacing w:line="336" w:lineRule="auto"/>
        <w:rPr>
          <w:rFonts w:eastAsia="Calibri"/>
        </w:rPr>
      </w:pPr>
      <w:r w:rsidRPr="00956105">
        <w:rPr>
          <w:rFonts w:eastAsia="Calibri"/>
        </w:rPr>
        <w:t xml:space="preserve">Điện thoại: </w:t>
      </w:r>
      <w:r w:rsidR="00D076EE">
        <w:rPr>
          <w:rFonts w:eastAsia="Calibri"/>
        </w:rPr>
        <w:t xml:space="preserve">0965683152                 </w:t>
      </w:r>
      <w:r w:rsidRPr="00956105">
        <w:rPr>
          <w:rFonts w:eastAsia="Calibri"/>
        </w:rPr>
        <w:t xml:space="preserve">Email: </w:t>
      </w:r>
      <w:r w:rsidR="00D076EE">
        <w:rPr>
          <w:rFonts w:eastAsia="Calibri"/>
        </w:rPr>
        <w:t>DTC225210134@ictu.edu.vn</w:t>
      </w:r>
    </w:p>
    <w:p w:rsidR="008D1B5A" w:rsidRPr="00C90DAC" w:rsidRDefault="008D1B5A" w:rsidP="00047E44">
      <w:pPr>
        <w:tabs>
          <w:tab w:val="left" w:leader="dot" w:pos="9072"/>
        </w:tabs>
        <w:spacing w:line="336" w:lineRule="auto"/>
        <w:rPr>
          <w:rFonts w:eastAsia="Calibri"/>
          <w:b/>
        </w:rPr>
      </w:pPr>
      <w:r w:rsidRPr="00C90DAC">
        <w:rPr>
          <w:rFonts w:eastAsia="Calibri"/>
          <w:b/>
        </w:rPr>
        <w:t xml:space="preserve">2. Thông tin về </w:t>
      </w:r>
      <w:r>
        <w:rPr>
          <w:rFonts w:eastAsia="Calibri"/>
          <w:b/>
        </w:rPr>
        <w:t>giảng viên hướng dẫn</w:t>
      </w:r>
    </w:p>
    <w:p w:rsidR="008D1B5A" w:rsidRPr="00C90DAC" w:rsidRDefault="008D1B5A" w:rsidP="00047E44">
      <w:pPr>
        <w:tabs>
          <w:tab w:val="left" w:leader="dot" w:pos="9498"/>
        </w:tabs>
        <w:spacing w:line="336" w:lineRule="auto"/>
        <w:rPr>
          <w:rFonts w:eastAsia="Calibri"/>
        </w:rPr>
      </w:pPr>
      <w:r w:rsidRPr="00C90DAC">
        <w:rPr>
          <w:rFonts w:eastAsia="Calibri"/>
        </w:rPr>
        <w:t>Họ và tên:</w:t>
      </w:r>
      <w:r w:rsidR="00D076EE" w:rsidRPr="00D076EE">
        <w:rPr>
          <w:rFonts w:eastAsia="Calibri"/>
        </w:rPr>
        <w:t xml:space="preserve"> </w:t>
      </w:r>
      <w:r w:rsidR="00D076EE">
        <w:rPr>
          <w:rFonts w:eastAsia="Calibri"/>
        </w:rPr>
        <w:t>Nguyễn Tuấn Anh</w:t>
      </w:r>
    </w:p>
    <w:p w:rsidR="008D1B5A" w:rsidRDefault="008D1B5A" w:rsidP="00047E44">
      <w:pPr>
        <w:tabs>
          <w:tab w:val="left" w:leader="dot" w:pos="9498"/>
        </w:tabs>
        <w:spacing w:line="336" w:lineRule="auto"/>
        <w:rPr>
          <w:rFonts w:eastAsia="Calibri"/>
        </w:rPr>
      </w:pPr>
      <w:r w:rsidRPr="00C90DAC">
        <w:rPr>
          <w:rFonts w:eastAsia="Calibri"/>
        </w:rPr>
        <w:t xml:space="preserve">Học hàm, học vị: </w:t>
      </w:r>
      <w:r w:rsidR="00D076EE">
        <w:rPr>
          <w:rFonts w:eastAsia="Calibri"/>
        </w:rPr>
        <w:t>Tiến sỹ</w:t>
      </w:r>
    </w:p>
    <w:p w:rsidR="00047E44" w:rsidRPr="00C90DAC" w:rsidRDefault="00047E44" w:rsidP="00047E44">
      <w:pPr>
        <w:tabs>
          <w:tab w:val="left" w:leader="dot" w:pos="4820"/>
          <w:tab w:val="left" w:leader="dot" w:pos="9498"/>
        </w:tabs>
        <w:spacing w:line="336" w:lineRule="auto"/>
        <w:rPr>
          <w:rFonts w:eastAsia="Calibri"/>
        </w:rPr>
      </w:pPr>
      <w:bookmarkStart w:id="2" w:name="_Hlk215060143"/>
      <w:r w:rsidRPr="00C90DAC">
        <w:rPr>
          <w:rFonts w:eastAsia="Calibri"/>
        </w:rPr>
        <w:t>Khoa</w:t>
      </w:r>
      <w:r w:rsidRPr="00956105">
        <w:rPr>
          <w:rFonts w:eastAsia="Calibri"/>
        </w:rPr>
        <w:t xml:space="preserve">: </w:t>
      </w:r>
      <w:r w:rsidR="00D076EE">
        <w:rPr>
          <w:rFonts w:eastAsia="Calibri"/>
        </w:rPr>
        <w:t>CNTT</w:t>
      </w:r>
      <w:r w:rsidR="00D076EE">
        <w:rPr>
          <w:rFonts w:eastAsia="Calibri"/>
        </w:rPr>
        <w:t xml:space="preserve">                                                     </w:t>
      </w:r>
      <w:r>
        <w:rPr>
          <w:rFonts w:eastAsia="Calibri"/>
        </w:rPr>
        <w:t>Bộ môn</w:t>
      </w:r>
      <w:r w:rsidRPr="00956105">
        <w:rPr>
          <w:rFonts w:eastAsia="Calibri"/>
        </w:rPr>
        <w:t xml:space="preserve">: </w:t>
      </w:r>
      <w:r w:rsidR="00D076EE">
        <w:rPr>
          <w:rFonts w:eastAsia="Calibri"/>
        </w:rPr>
        <w:t>KHMT</w:t>
      </w:r>
    </w:p>
    <w:bookmarkEnd w:id="2"/>
    <w:p w:rsidR="008D1B5A" w:rsidRPr="008D1B5A" w:rsidRDefault="008D1B5A" w:rsidP="00047E44">
      <w:pPr>
        <w:tabs>
          <w:tab w:val="left" w:leader="dot" w:pos="4820"/>
          <w:tab w:val="left" w:leader="dot" w:pos="9498"/>
        </w:tabs>
        <w:spacing w:line="336" w:lineRule="auto"/>
        <w:rPr>
          <w:rFonts w:eastAsia="Calibri"/>
        </w:rPr>
      </w:pPr>
      <w:r w:rsidRPr="00956105">
        <w:rPr>
          <w:rFonts w:eastAsia="Calibri"/>
        </w:rPr>
        <w:t xml:space="preserve">Điện thoại: </w:t>
      </w:r>
      <w:r w:rsidR="00D076EE">
        <w:rPr>
          <w:rFonts w:eastAsia="Calibri"/>
        </w:rPr>
        <w:t>0912662003</w:t>
      </w:r>
      <w:r w:rsidR="00D076EE">
        <w:rPr>
          <w:rFonts w:eastAsia="Calibri"/>
        </w:rPr>
        <w:t xml:space="preserve">                                   </w:t>
      </w:r>
      <w:r w:rsidRPr="00956105">
        <w:rPr>
          <w:rFonts w:eastAsia="Calibri"/>
        </w:rPr>
        <w:t xml:space="preserve">Email: </w:t>
      </w:r>
      <w:r w:rsidR="00D076EE">
        <w:rPr>
          <w:rFonts w:eastAsia="Calibri"/>
        </w:rPr>
        <w:t>anhnt@ictu.edu.vn</w:t>
      </w:r>
    </w:p>
    <w:p w:rsidR="00D8404C" w:rsidRPr="00FE726B" w:rsidRDefault="008D1B5A" w:rsidP="00047E44">
      <w:pPr>
        <w:tabs>
          <w:tab w:val="center" w:leader="dot" w:pos="9498"/>
        </w:tabs>
        <w:spacing w:line="336" w:lineRule="auto"/>
        <w:rPr>
          <w:b/>
          <w:bCs/>
          <w:szCs w:val="26"/>
        </w:rPr>
      </w:pPr>
      <w:r>
        <w:rPr>
          <w:b/>
          <w:bCs/>
          <w:szCs w:val="26"/>
        </w:rPr>
        <w:t>3</w:t>
      </w:r>
      <w:r w:rsidR="00126952" w:rsidRPr="00FE726B">
        <w:rPr>
          <w:b/>
          <w:bCs/>
          <w:szCs w:val="26"/>
        </w:rPr>
        <w:t xml:space="preserve">. Đề tài: </w:t>
      </w:r>
      <w:r w:rsidR="00126952" w:rsidRPr="00FE726B">
        <w:rPr>
          <w:szCs w:val="26"/>
        </w:rPr>
        <w:tab/>
      </w:r>
      <w:r w:rsidR="00126952" w:rsidRPr="00FE726B">
        <w:rPr>
          <w:szCs w:val="26"/>
        </w:rPr>
        <w:tab/>
      </w:r>
      <w:r w:rsidR="00126952" w:rsidRPr="00FE726B">
        <w:rPr>
          <w:b/>
          <w:bCs/>
          <w:szCs w:val="26"/>
        </w:rPr>
        <w:t xml:space="preserve"> </w:t>
      </w:r>
    </w:p>
    <w:p w:rsidR="00D8404C" w:rsidRPr="00FE726B" w:rsidRDefault="008D1B5A" w:rsidP="00047E44">
      <w:pPr>
        <w:spacing w:line="336" w:lineRule="auto"/>
        <w:rPr>
          <w:szCs w:val="26"/>
        </w:rPr>
      </w:pPr>
      <w:r>
        <w:rPr>
          <w:b/>
          <w:bCs/>
          <w:szCs w:val="26"/>
        </w:rPr>
        <w:t>4</w:t>
      </w:r>
      <w:r w:rsidR="00126952" w:rsidRPr="00FE726B">
        <w:rPr>
          <w:b/>
          <w:bCs/>
          <w:szCs w:val="26"/>
        </w:rPr>
        <w:t>. Thời gian thực hiện:</w:t>
      </w:r>
      <w:r w:rsidR="00126952" w:rsidRPr="00FE726B">
        <w:rPr>
          <w:szCs w:val="26"/>
        </w:rPr>
        <w:t xml:space="preserve"> </w:t>
      </w:r>
      <w:r w:rsidR="00DB47D3">
        <w:rPr>
          <w:szCs w:val="26"/>
        </w:rPr>
        <w:t>10</w:t>
      </w:r>
      <w:r w:rsidR="00126952" w:rsidRPr="00FE726B">
        <w:rPr>
          <w:szCs w:val="26"/>
        </w:rPr>
        <w:t xml:space="preserve"> tuần, từ </w:t>
      </w:r>
      <w:r w:rsidR="00DB47D3">
        <w:rPr>
          <w:szCs w:val="26"/>
        </w:rPr>
        <w:t>ngày</w:t>
      </w:r>
      <w:r w:rsidR="00D076EE">
        <w:rPr>
          <w:szCs w:val="26"/>
        </w:rPr>
        <w:t xml:space="preserve"> 10/03/2026</w:t>
      </w:r>
      <w:r w:rsidR="003C6059" w:rsidRPr="00FE726B">
        <w:rPr>
          <w:szCs w:val="26"/>
        </w:rPr>
        <w:t xml:space="preserve"> </w:t>
      </w:r>
      <w:r w:rsidR="00126952" w:rsidRPr="00FE726B">
        <w:rPr>
          <w:szCs w:val="26"/>
        </w:rPr>
        <w:t xml:space="preserve">đến </w:t>
      </w:r>
      <w:r w:rsidR="00DB47D3">
        <w:rPr>
          <w:szCs w:val="26"/>
        </w:rPr>
        <w:t xml:space="preserve">ngày </w:t>
      </w:r>
      <w:r w:rsidR="005B2653">
        <w:rPr>
          <w:szCs w:val="26"/>
        </w:rPr>
        <w:t>…</w:t>
      </w:r>
    </w:p>
    <w:p w:rsidR="00D076EE" w:rsidRPr="00D076EE" w:rsidRDefault="008D1B5A" w:rsidP="00D076EE">
      <w:pPr>
        <w:tabs>
          <w:tab w:val="center" w:leader="dot" w:pos="9498"/>
        </w:tabs>
        <w:spacing w:line="336" w:lineRule="auto"/>
        <w:rPr>
          <w:szCs w:val="26"/>
          <w:lang w:val="vi-VN"/>
        </w:rPr>
      </w:pPr>
      <w:r>
        <w:rPr>
          <w:b/>
          <w:bCs/>
          <w:szCs w:val="26"/>
        </w:rPr>
        <w:t xml:space="preserve">5. </w:t>
      </w:r>
      <w:r w:rsidR="00126952" w:rsidRPr="00FE726B">
        <w:rPr>
          <w:b/>
          <w:bCs/>
          <w:szCs w:val="26"/>
        </w:rPr>
        <w:t xml:space="preserve">Mục tiêu: </w:t>
      </w:r>
      <w:r w:rsidR="00D076EE" w:rsidRPr="00D076EE">
        <w:rPr>
          <w:szCs w:val="26"/>
          <w:lang w:val="vi-VN"/>
        </w:rPr>
        <w:t xml:space="preserve">Mục tiêu của đề tài là nghiên cứu và xây dựng một </w:t>
      </w:r>
      <w:r w:rsidR="00D076EE" w:rsidRPr="00D076EE">
        <w:rPr>
          <w:bCs/>
          <w:szCs w:val="26"/>
          <w:lang w:val="vi-VN"/>
        </w:rPr>
        <w:t>hệ thống camera giám sát thông minh ứng dụng Trí tuệ nhân tạo (AI) và Thị giác máy tính (Computer Vision)</w:t>
      </w:r>
      <w:r w:rsidR="00D076EE" w:rsidRPr="00D076EE">
        <w:rPr>
          <w:szCs w:val="26"/>
          <w:lang w:val="vi-VN"/>
        </w:rPr>
        <w:t xml:space="preserve"> nhằm phân tích dữ liệu video từ camera trong thời gian thực.</w:t>
      </w:r>
    </w:p>
    <w:p w:rsidR="00D076EE" w:rsidRPr="00D076EE" w:rsidRDefault="00D076EE" w:rsidP="00D076EE">
      <w:pPr>
        <w:tabs>
          <w:tab w:val="center" w:leader="dot" w:pos="9498"/>
        </w:tabs>
        <w:spacing w:line="336" w:lineRule="auto"/>
        <w:rPr>
          <w:szCs w:val="26"/>
          <w:lang w:val="vi-VN"/>
        </w:rPr>
      </w:pPr>
      <w:r w:rsidRPr="00D076EE">
        <w:rPr>
          <w:szCs w:val="26"/>
          <w:lang w:val="vi-VN"/>
        </w:rPr>
        <w:t xml:space="preserve">Hệ thống có khả năng </w:t>
      </w:r>
      <w:r w:rsidRPr="00D076EE">
        <w:rPr>
          <w:b/>
          <w:bCs/>
          <w:szCs w:val="26"/>
          <w:lang w:val="vi-VN"/>
        </w:rPr>
        <w:t>phát hiện và nhận diện các đối tượng trong video</w:t>
      </w:r>
      <w:r w:rsidRPr="00D076EE">
        <w:rPr>
          <w:szCs w:val="26"/>
          <w:lang w:val="vi-VN"/>
        </w:rPr>
        <w:t xml:space="preserve">, theo dõi chuyển động của các đối tượng và phân tích các yếu tố ngữ cảnh như </w:t>
      </w:r>
      <w:r w:rsidRPr="00D076EE">
        <w:rPr>
          <w:b/>
          <w:bCs/>
          <w:szCs w:val="26"/>
          <w:lang w:val="vi-VN"/>
        </w:rPr>
        <w:t>loại đối tượng, vị trí xuất hiện, hành vi và thời gian</w:t>
      </w:r>
      <w:r w:rsidRPr="00D076EE">
        <w:rPr>
          <w:szCs w:val="26"/>
          <w:lang w:val="vi-VN"/>
        </w:rPr>
        <w:t xml:space="preserve">. Trên cơ sở đó, hệ thống có thể </w:t>
      </w:r>
      <w:r w:rsidRPr="00D076EE">
        <w:rPr>
          <w:b/>
          <w:bCs/>
          <w:szCs w:val="26"/>
          <w:lang w:val="vi-VN"/>
        </w:rPr>
        <w:t>suy luận bối cảnh của tình huống giám sát và phát hiện các sự kiện bất thường</w:t>
      </w:r>
      <w:r w:rsidRPr="00D076EE">
        <w:rPr>
          <w:szCs w:val="26"/>
          <w:lang w:val="vi-VN"/>
        </w:rPr>
        <w:t>, ví dụ như xâm nhập khu vực cấm, xuất hiện người lạ hoặc hành vi đáng nghi.</w:t>
      </w:r>
    </w:p>
    <w:p w:rsidR="00D076EE" w:rsidRPr="00D076EE" w:rsidRDefault="00D076EE" w:rsidP="00D076EE">
      <w:pPr>
        <w:tabs>
          <w:tab w:val="center" w:leader="dot" w:pos="9498"/>
        </w:tabs>
        <w:spacing w:line="336" w:lineRule="auto"/>
        <w:rPr>
          <w:szCs w:val="26"/>
          <w:lang w:val="vi-VN"/>
        </w:rPr>
      </w:pPr>
      <w:r w:rsidRPr="00D076EE">
        <w:rPr>
          <w:szCs w:val="26"/>
          <w:lang w:val="vi-VN"/>
        </w:rPr>
        <w:t xml:space="preserve">Kết quả của đề tài là xây dựng một </w:t>
      </w:r>
      <w:r w:rsidRPr="00D076EE">
        <w:rPr>
          <w:b/>
          <w:bCs/>
          <w:szCs w:val="26"/>
          <w:lang w:val="vi-VN"/>
        </w:rPr>
        <w:t>hệ thống phần mềm giám sát có khả năng hoạt động thời gian thực</w:t>
      </w:r>
      <w:r w:rsidRPr="00D076EE">
        <w:rPr>
          <w:szCs w:val="26"/>
          <w:lang w:val="vi-VN"/>
        </w:rPr>
        <w:t>, hiển thị kết quả phân tích video và đưa ra cảnh báo khi phát hiện các tình huống bất thường.</w:t>
      </w:r>
    </w:p>
    <w:p w:rsidR="002D1F7C" w:rsidRPr="00D076EE" w:rsidRDefault="002D1F7C" w:rsidP="00D076EE">
      <w:pPr>
        <w:tabs>
          <w:tab w:val="center" w:leader="dot" w:pos="9498"/>
        </w:tabs>
        <w:spacing w:line="336" w:lineRule="auto"/>
        <w:rPr>
          <w:b/>
          <w:bCs/>
          <w:szCs w:val="26"/>
          <w:lang w:val="vi-VN"/>
        </w:rPr>
      </w:pPr>
    </w:p>
    <w:p w:rsidR="00D076EE" w:rsidRDefault="00D076EE" w:rsidP="00D076EE">
      <w:pPr>
        <w:tabs>
          <w:tab w:val="center" w:leader="dot" w:pos="9498"/>
        </w:tabs>
        <w:spacing w:line="336" w:lineRule="auto"/>
        <w:rPr>
          <w:b/>
          <w:bCs/>
          <w:szCs w:val="26"/>
          <w:lang w:val="en-US"/>
        </w:rPr>
      </w:pPr>
    </w:p>
    <w:p w:rsidR="00D076EE" w:rsidRDefault="00D076EE" w:rsidP="00D076EE">
      <w:pPr>
        <w:tabs>
          <w:tab w:val="center" w:leader="dot" w:pos="9498"/>
        </w:tabs>
        <w:spacing w:line="336" w:lineRule="auto"/>
        <w:rPr>
          <w:b/>
          <w:bCs/>
          <w:szCs w:val="26"/>
          <w:lang w:val="en-US"/>
        </w:rPr>
      </w:pPr>
    </w:p>
    <w:p w:rsidR="00D076EE" w:rsidRDefault="00D076EE" w:rsidP="00D076EE">
      <w:pPr>
        <w:tabs>
          <w:tab w:val="center" w:leader="dot" w:pos="9498"/>
        </w:tabs>
        <w:spacing w:line="336" w:lineRule="auto"/>
        <w:rPr>
          <w:b/>
          <w:bCs/>
          <w:szCs w:val="26"/>
          <w:lang w:val="en-US"/>
        </w:rPr>
      </w:pPr>
    </w:p>
    <w:p w:rsidR="00D076EE" w:rsidRDefault="00D076EE" w:rsidP="00D076EE">
      <w:pPr>
        <w:tabs>
          <w:tab w:val="center" w:leader="dot" w:pos="9498"/>
        </w:tabs>
        <w:spacing w:line="336" w:lineRule="auto"/>
        <w:rPr>
          <w:b/>
          <w:bCs/>
          <w:szCs w:val="26"/>
          <w:lang w:val="en-US"/>
        </w:rPr>
      </w:pPr>
    </w:p>
    <w:p w:rsidR="00D076EE" w:rsidRPr="00D076EE" w:rsidRDefault="00D076EE" w:rsidP="00D076EE">
      <w:pPr>
        <w:tabs>
          <w:tab w:val="center" w:leader="dot" w:pos="9498"/>
        </w:tabs>
        <w:spacing w:line="336" w:lineRule="auto"/>
        <w:rPr>
          <w:b/>
          <w:bCs/>
          <w:szCs w:val="26"/>
          <w:lang w:val="en-US"/>
        </w:rPr>
      </w:pPr>
    </w:p>
    <w:p w:rsidR="00D8404C" w:rsidRDefault="008D1B5A" w:rsidP="004275E3">
      <w:pPr>
        <w:spacing w:line="288" w:lineRule="auto"/>
        <w:rPr>
          <w:b/>
          <w:bCs/>
          <w:szCs w:val="26"/>
        </w:rPr>
      </w:pPr>
      <w:r>
        <w:rPr>
          <w:b/>
          <w:bCs/>
          <w:szCs w:val="26"/>
        </w:rPr>
        <w:lastRenderedPageBreak/>
        <w:t>6</w:t>
      </w:r>
      <w:r w:rsidR="003C6059" w:rsidRPr="00FE726B">
        <w:rPr>
          <w:b/>
          <w:bCs/>
          <w:szCs w:val="26"/>
        </w:rPr>
        <w:t xml:space="preserve">. </w:t>
      </w:r>
      <w:r w:rsidR="00864851">
        <w:rPr>
          <w:b/>
          <w:bCs/>
          <w:szCs w:val="26"/>
        </w:rPr>
        <w:t>Yêu cầu về c</w:t>
      </w:r>
      <w:r w:rsidR="003C6059" w:rsidRPr="00FE726B">
        <w:rPr>
          <w:b/>
          <w:bCs/>
          <w:szCs w:val="26"/>
        </w:rPr>
        <w:t>huẩn năng lực</w:t>
      </w:r>
    </w:p>
    <w:p w:rsidR="009D0F48" w:rsidRPr="00E00D30" w:rsidRDefault="005148E1" w:rsidP="004275E3">
      <w:pPr>
        <w:spacing w:line="288" w:lineRule="auto"/>
        <w:rPr>
          <w:i/>
          <w:iCs/>
          <w:sz w:val="22"/>
          <w:szCs w:val="22"/>
        </w:rPr>
      </w:pPr>
      <w:r w:rsidRPr="00E00D30">
        <w:rPr>
          <w:i/>
          <w:iCs/>
          <w:sz w:val="22"/>
          <w:szCs w:val="22"/>
        </w:rPr>
        <w:t xml:space="preserve">Giáo viên </w:t>
      </w:r>
      <w:r w:rsidRPr="000C6AC3">
        <w:rPr>
          <w:b/>
          <w:bCs/>
          <w:i/>
          <w:iCs/>
          <w:sz w:val="22"/>
          <w:szCs w:val="22"/>
        </w:rPr>
        <w:t>không</w:t>
      </w:r>
      <w:r w:rsidRPr="00E00D30">
        <w:rPr>
          <w:i/>
          <w:iCs/>
          <w:sz w:val="22"/>
          <w:szCs w:val="22"/>
        </w:rPr>
        <w:t xml:space="preserve"> sửa nội dung này. </w:t>
      </w:r>
      <w:r w:rsidR="009D0F48" w:rsidRPr="00E00D30">
        <w:rPr>
          <w:i/>
          <w:iCs/>
          <w:sz w:val="22"/>
          <w:szCs w:val="22"/>
        </w:rPr>
        <w:t xml:space="preserve">Cố định theo hướng đề tài do </w:t>
      </w:r>
      <w:r w:rsidR="00312060">
        <w:rPr>
          <w:i/>
          <w:iCs/>
          <w:sz w:val="22"/>
          <w:szCs w:val="22"/>
        </w:rPr>
        <w:t>lãnh đạo</w:t>
      </w:r>
      <w:r w:rsidR="009D0F48" w:rsidRPr="00E00D30">
        <w:rPr>
          <w:i/>
          <w:iCs/>
          <w:sz w:val="22"/>
          <w:szCs w:val="22"/>
        </w:rPr>
        <w:t xml:space="preserve"> </w:t>
      </w:r>
      <w:r w:rsidR="00351A9D" w:rsidRPr="00E00D30">
        <w:rPr>
          <w:i/>
          <w:iCs/>
          <w:sz w:val="22"/>
          <w:szCs w:val="22"/>
        </w:rPr>
        <w:t>chuyên môn xây dựng</w:t>
      </w:r>
      <w:r w:rsidR="00F80509" w:rsidRPr="00E00D30">
        <w:rPr>
          <w:i/>
          <w:iCs/>
          <w:sz w:val="22"/>
          <w:szCs w:val="22"/>
        </w:rPr>
        <w:t>.</w:t>
      </w:r>
    </w:p>
    <w:tbl>
      <w:tblPr>
        <w:tblW w:w="0" w:type="dxa"/>
        <w:tblCellMar>
          <w:left w:w="0" w:type="dxa"/>
          <w:right w:w="0" w:type="dxa"/>
        </w:tblCellMar>
        <w:tblLook w:val="04A0" w:firstRow="1" w:lastRow="0" w:firstColumn="1" w:lastColumn="0" w:noHBand="0" w:noVBand="1"/>
      </w:tblPr>
      <w:tblGrid>
        <w:gridCol w:w="682"/>
        <w:gridCol w:w="1721"/>
        <w:gridCol w:w="738"/>
        <w:gridCol w:w="490"/>
        <w:gridCol w:w="5434"/>
        <w:gridCol w:w="556"/>
      </w:tblGrid>
      <w:tr w:rsidR="00967F1E" w:rsidRPr="00967F1E">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Mã CLO</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Nội dung CLO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 của CLO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Mã PI</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Nội dung PI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 của PI</w:t>
            </w:r>
          </w:p>
        </w:tc>
      </w:tr>
      <w:tr w:rsidR="00967F1E" w:rsidRPr="00967F1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4</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967F1E" w:rsidRPr="00967F1E" w:rsidRDefault="00967F1E" w:rsidP="00967F1E">
            <w:pPr>
              <w:rPr>
                <w:b/>
                <w:bCs/>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100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10</w:t>
            </w: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967F1E" w:rsidRPr="00967F1E" w:rsidRDefault="00967F1E" w:rsidP="00967F1E">
            <w:pPr>
              <w:rPr>
                <w:b/>
                <w:bCs/>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b/>
                <w:bCs/>
                <w:sz w:val="24"/>
                <w:szCs w:val="24"/>
                <w:lang w:val="en-US"/>
              </w:rPr>
            </w:pPr>
            <w:r w:rsidRPr="00967F1E">
              <w:rPr>
                <w:b/>
                <w:bCs/>
                <w:sz w:val="24"/>
                <w:szCs w:val="24"/>
                <w:lang w:val="en-US"/>
              </w:rPr>
              <w:t>100</w:t>
            </w:r>
          </w:p>
        </w:tc>
      </w:tr>
      <w:tr w:rsidR="00967F1E" w:rsidRPr="00967F1E">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Phân tích yêu cầu và xây dựng bài toán</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Xác định vấn đề và mục tiêu bài toán: Mô tả rõ bản chất, phạm vi, mục tiêu kỹ thuật và tiêu chí thành công; phân tích yêu cầu thực tế và xác định chính xác đầu vào – đầu ra của bài toán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5</w:t>
            </w:r>
          </w:p>
        </w:tc>
      </w:tr>
      <w:tr w:rsidR="00967F1E" w:rsidRPr="00967F1E">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Thu thập, mô tả và chuẩn hóa yêu cầu từ dữ liệu và người dùng: Sinh viên phân tích được yêu cầu chức năng - phi chức năng; hiểu đặc trưng dữ liệu và bối cảnh ứng dụng; chuyển hóa thành đặc tả bài toán AI/ML/DL/LLM.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15</w:t>
            </w:r>
          </w:p>
        </w:tc>
      </w:tr>
      <w:tr w:rsidR="00967F1E" w:rsidRPr="00967F1E">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Xây dựng mô hình bài toán theo hướng AI/ML/DL/LLM: Biểu diễn bài toán dưới dạng mô hình học máy (input, output, giả thiết, ràng buộc), xác định biến, tham số, không gian dữ liệu và lựa chọn hướng tiếp cận phù hợp.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10</w:t>
            </w:r>
          </w:p>
        </w:tc>
      </w:tr>
      <w:tr w:rsidR="00967F1E" w:rsidRPr="00967F1E">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Đề xuất tiêu chí đánh giá và phương pháp kiểm chứng bài toán: Thiết lập được bộ tiêu chí đánh giá mô hình (accuracy, F1, MAE, v.v.)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5</w:t>
            </w:r>
          </w:p>
        </w:tc>
      </w:tr>
      <w:tr w:rsidR="00967F1E" w:rsidRPr="00967F1E">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Xây dựng/ Lựa chọn mô hình học máy/học sâu/LLM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Lựa chọn mô hình phù hợp: Phân tích bài toán và đặc trưng dữ liệu để lựa chọn mô hình ML/DL/LLM thích hợp, đồng thời trình bày rõ cơ sở lý giải và kiến trúc của mô hình được chọn.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15</w:t>
            </w:r>
          </w:p>
        </w:tc>
      </w:tr>
      <w:tr w:rsidR="00967F1E" w:rsidRPr="00967F1E">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Thiết kế và huấn luyện mô hình: Sinh viên xây dựng, huấn luyện và tối ưu mô hình theo quy trình kỹ thuật chuẩn, triển khai cài đặt và tinh chỉnh để đạt được các chỉ số đánh giá yêu cầu.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25</w:t>
            </w:r>
          </w:p>
        </w:tc>
      </w:tr>
      <w:tr w:rsidR="00967F1E" w:rsidRPr="00967F1E">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3</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Đánh giá và so sánh mô hình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Đánh giá hiệu năng mô hình: Áp dụng đúng các chỉ số đánh giá (Accuracy, F1, MAE, v.v.) và phân tích kết quả một cách khách quan, bám sát mục tiêu bài toán.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5</w:t>
            </w:r>
          </w:p>
        </w:tc>
      </w:tr>
      <w:tr w:rsidR="00967F1E" w:rsidRPr="00967F1E">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So sánh và luận giải sự khác biệt giữa các mô hình: Thực hiện so sánh kết quả giữa các mô hình, rút ra nhận xét khoa học và giải thích.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10</w:t>
            </w:r>
          </w:p>
        </w:tc>
      </w:tr>
      <w:tr w:rsidR="00967F1E" w:rsidRPr="00967F1E">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Xây dựng ứng dụng hoàn chỉnh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Thiết kế và triển khai hệ thống ứng dụng: Xây dựng kiến trúc ứng dụng, triển khai đầy đủ các chức năng và tích hợp mô hình AI/ML/DL/LLM vào hệ thống, đồng thời phát triển giao diện người dùng đáp ứng yêu cầu sử dụng thực tế.</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5</w:t>
            </w:r>
          </w:p>
        </w:tc>
      </w:tr>
      <w:tr w:rsidR="00967F1E" w:rsidRPr="00967F1E">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967F1E" w:rsidRPr="00967F1E" w:rsidRDefault="00967F1E" w:rsidP="00967F1E">
            <w:pPr>
              <w:rPr>
                <w:sz w:val="24"/>
                <w:szCs w:val="24"/>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Vận hành, kiểm thử và hoàn thiện sản phẩm: Hiệu năng của ứng dụng và hoàn thiện sản phẩm đáp ứng yêu cầu kỹ thuật và trải nghiệm người dùng.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967F1E" w:rsidRPr="00967F1E" w:rsidRDefault="00967F1E" w:rsidP="00967F1E">
            <w:pPr>
              <w:rPr>
                <w:sz w:val="24"/>
                <w:szCs w:val="24"/>
                <w:lang w:val="en-US"/>
              </w:rPr>
            </w:pPr>
            <w:r w:rsidRPr="00967F1E">
              <w:rPr>
                <w:sz w:val="24"/>
                <w:szCs w:val="24"/>
                <w:lang w:val="en-US"/>
              </w:rPr>
              <w:t>5</w:t>
            </w:r>
          </w:p>
        </w:tc>
      </w:tr>
    </w:tbl>
    <w:p w:rsidR="00047E44" w:rsidRPr="00967F1E" w:rsidRDefault="00047E44" w:rsidP="00967F1E">
      <w:pPr>
        <w:rPr>
          <w:sz w:val="24"/>
          <w:szCs w:val="24"/>
        </w:rPr>
      </w:pPr>
    </w:p>
    <w:p w:rsidR="00D076EE" w:rsidRDefault="00D076EE" w:rsidP="004275E3">
      <w:pPr>
        <w:spacing w:line="288" w:lineRule="auto"/>
        <w:rPr>
          <w:b/>
          <w:bCs/>
          <w:szCs w:val="26"/>
        </w:rPr>
      </w:pPr>
    </w:p>
    <w:p w:rsidR="00D8404C" w:rsidRDefault="008D1B5A" w:rsidP="004275E3">
      <w:pPr>
        <w:spacing w:line="288" w:lineRule="auto"/>
        <w:rPr>
          <w:b/>
          <w:bCs/>
          <w:szCs w:val="26"/>
        </w:rPr>
      </w:pPr>
      <w:r>
        <w:rPr>
          <w:b/>
          <w:bCs/>
          <w:szCs w:val="26"/>
        </w:rPr>
        <w:lastRenderedPageBreak/>
        <w:t>7</w:t>
      </w:r>
      <w:r w:rsidR="003C6059" w:rsidRPr="003C6059">
        <w:rPr>
          <w:b/>
          <w:bCs/>
          <w:szCs w:val="26"/>
        </w:rPr>
        <w:t xml:space="preserve">. Yêu cầu về sản phẩm </w:t>
      </w:r>
    </w:p>
    <w:p w:rsidR="00692610" w:rsidRDefault="00692610" w:rsidP="004275E3">
      <w:pPr>
        <w:spacing w:line="288" w:lineRule="auto"/>
        <w:rPr>
          <w:b/>
          <w:bCs/>
          <w:szCs w:val="26"/>
        </w:rPr>
      </w:pPr>
      <w:r>
        <w:rPr>
          <w:b/>
          <w:bCs/>
          <w:szCs w:val="26"/>
        </w:rPr>
        <w:t>a. Mô tả tóm tắt yêu cầu về sản phẩm của đồ án/khoá luận tốt nghiệp</w:t>
      </w:r>
    </w:p>
    <w:p w:rsidR="00D076EE" w:rsidRPr="00D076EE" w:rsidRDefault="00D076EE" w:rsidP="00D076EE">
      <w:pPr>
        <w:spacing w:line="288" w:lineRule="auto"/>
        <w:ind w:firstLine="720"/>
        <w:rPr>
          <w:szCs w:val="26"/>
          <w:lang w:val="vi-VN"/>
        </w:rPr>
      </w:pPr>
      <w:r w:rsidRPr="00D076EE">
        <w:rPr>
          <w:szCs w:val="26"/>
          <w:lang w:val="vi-VN"/>
        </w:rPr>
        <w:t xml:space="preserve">Đề tài xây dựng một </w:t>
      </w:r>
      <w:r w:rsidRPr="00D076EE">
        <w:rPr>
          <w:b/>
          <w:bCs/>
          <w:szCs w:val="26"/>
          <w:lang w:val="vi-VN"/>
        </w:rPr>
        <w:t>hệ thống camera giám sát thông minh sử dụng các kỹ thuật AI và Computer Vision</w:t>
      </w:r>
      <w:r w:rsidRPr="00D076EE">
        <w:rPr>
          <w:szCs w:val="26"/>
          <w:lang w:val="vi-VN"/>
        </w:rPr>
        <w:t xml:space="preserve"> để phân tích video từ camera. Hệ thống có khả năng </w:t>
      </w:r>
      <w:r w:rsidRPr="00D076EE">
        <w:rPr>
          <w:b/>
          <w:bCs/>
          <w:szCs w:val="26"/>
          <w:lang w:val="vi-VN"/>
        </w:rPr>
        <w:t>phát hiện đối tượng, nhận diện khuôn mặt, theo dõi đối tượng và phân tích ngữ cảnh của tình huống giám sát</w:t>
      </w:r>
      <w:r w:rsidRPr="00D076EE">
        <w:rPr>
          <w:szCs w:val="26"/>
          <w:lang w:val="vi-VN"/>
        </w:rPr>
        <w:t>.</w:t>
      </w:r>
    </w:p>
    <w:p w:rsidR="00D076EE" w:rsidRPr="00D076EE" w:rsidRDefault="00D076EE" w:rsidP="00D076EE">
      <w:pPr>
        <w:spacing w:line="288" w:lineRule="auto"/>
        <w:ind w:firstLine="720"/>
        <w:rPr>
          <w:szCs w:val="26"/>
          <w:lang w:val="vi-VN"/>
        </w:rPr>
      </w:pPr>
      <w:r w:rsidRPr="00D076EE">
        <w:rPr>
          <w:szCs w:val="26"/>
          <w:lang w:val="vi-VN"/>
        </w:rPr>
        <w:t xml:space="preserve">Dựa trên các thông tin này, hệ thống có thể </w:t>
      </w:r>
      <w:r w:rsidRPr="00D076EE">
        <w:rPr>
          <w:b/>
          <w:bCs/>
          <w:szCs w:val="26"/>
          <w:lang w:val="vi-VN"/>
        </w:rPr>
        <w:t>xác định các sự kiện bất thường như xâm nhập khu vực cấm, xuất hiện người lạ hoặc hành vi bất thường</w:t>
      </w:r>
      <w:r w:rsidRPr="00D076EE">
        <w:rPr>
          <w:szCs w:val="26"/>
          <w:lang w:val="vi-VN"/>
        </w:rPr>
        <w:t xml:space="preserve">, từ đó đưa ra </w:t>
      </w:r>
      <w:r w:rsidRPr="00D076EE">
        <w:rPr>
          <w:b/>
          <w:bCs/>
          <w:szCs w:val="26"/>
          <w:lang w:val="vi-VN"/>
        </w:rPr>
        <w:t>cảnh báo tự động theo thời gian thực</w:t>
      </w:r>
      <w:r w:rsidRPr="00D076EE">
        <w:rPr>
          <w:szCs w:val="26"/>
          <w:lang w:val="vi-VN"/>
        </w:rPr>
        <w:t>.</w:t>
      </w:r>
    </w:p>
    <w:p w:rsidR="00D076EE" w:rsidRPr="00D076EE" w:rsidRDefault="00D076EE" w:rsidP="00D076EE">
      <w:pPr>
        <w:spacing w:line="288" w:lineRule="auto"/>
        <w:ind w:firstLine="720"/>
        <w:rPr>
          <w:szCs w:val="26"/>
          <w:lang w:val="vi-VN"/>
        </w:rPr>
      </w:pPr>
      <w:r w:rsidRPr="00D076EE">
        <w:rPr>
          <w:szCs w:val="26"/>
          <w:lang w:val="vi-VN"/>
        </w:rPr>
        <w:t xml:space="preserve">Sản phẩm cuối cùng là </w:t>
      </w:r>
      <w:r w:rsidRPr="00D076EE">
        <w:rPr>
          <w:b/>
          <w:bCs/>
          <w:szCs w:val="26"/>
          <w:lang w:val="vi-VN"/>
        </w:rPr>
        <w:t>một ứng dụng phần mềm tích hợp mô hình AI</w:t>
      </w:r>
      <w:r w:rsidRPr="00D076EE">
        <w:rPr>
          <w:szCs w:val="26"/>
          <w:lang w:val="vi-VN"/>
        </w:rPr>
        <w:t>, cho phép người dùng theo dõi video từ camera, hiển thị kết quả nhận diện đối tượng và nhận thông báo cảnh báo khi xảy ra sự kiện bất thường.</w:t>
      </w:r>
    </w:p>
    <w:p w:rsidR="00692610" w:rsidRDefault="00692610" w:rsidP="004275E3">
      <w:pPr>
        <w:spacing w:line="288" w:lineRule="auto"/>
        <w:rPr>
          <w:b/>
          <w:bCs/>
          <w:szCs w:val="26"/>
        </w:rPr>
      </w:pPr>
      <w:r>
        <w:rPr>
          <w:b/>
          <w:bCs/>
          <w:szCs w:val="26"/>
        </w:rPr>
        <w:t>b. Yêu cầu chi tiết</w:t>
      </w:r>
    </w:p>
    <w:p w:rsidR="00695E71" w:rsidRPr="00E00D30" w:rsidRDefault="00047E44" w:rsidP="004275E3">
      <w:pPr>
        <w:spacing w:line="288" w:lineRule="auto"/>
        <w:rPr>
          <w:i/>
          <w:color w:val="000000" w:themeColor="text1"/>
          <w:sz w:val="22"/>
          <w:szCs w:val="22"/>
        </w:rPr>
      </w:pPr>
      <w:r w:rsidRPr="00E00D30">
        <w:rPr>
          <w:i/>
          <w:iCs/>
          <w:color w:val="000000" w:themeColor="text1"/>
          <w:sz w:val="22"/>
          <w:szCs w:val="22"/>
        </w:rPr>
        <w:t>Giảng</w:t>
      </w:r>
      <w:r w:rsidR="002C7F89" w:rsidRPr="00E00D30">
        <w:rPr>
          <w:i/>
          <w:color w:val="000000" w:themeColor="text1"/>
          <w:sz w:val="22"/>
          <w:szCs w:val="22"/>
        </w:rPr>
        <w:t xml:space="preserve"> viên </w:t>
      </w:r>
      <w:r w:rsidR="001D74E1">
        <w:rPr>
          <w:i/>
          <w:color w:val="000000" w:themeColor="text1"/>
          <w:sz w:val="22"/>
          <w:szCs w:val="22"/>
        </w:rPr>
        <w:t xml:space="preserve">cung cấp bộ </w:t>
      </w:r>
      <w:r w:rsidR="001D74E1" w:rsidRPr="001D74E1">
        <w:rPr>
          <w:b/>
          <w:bCs/>
          <w:i/>
          <w:color w:val="000000" w:themeColor="text1"/>
          <w:sz w:val="22"/>
          <w:szCs w:val="22"/>
        </w:rPr>
        <w:t>yêu cầu tối thiểu</w:t>
      </w:r>
      <w:r w:rsidR="001D74E1">
        <w:rPr>
          <w:i/>
          <w:color w:val="000000" w:themeColor="text1"/>
          <w:sz w:val="22"/>
          <w:szCs w:val="22"/>
        </w:rPr>
        <w:t xml:space="preserve"> đối với sản phẩm. </w:t>
      </w:r>
      <w:r w:rsidR="00BC714A">
        <w:rPr>
          <w:i/>
          <w:color w:val="000000" w:themeColor="text1"/>
          <w:sz w:val="22"/>
          <w:szCs w:val="22"/>
        </w:rPr>
        <w:t xml:space="preserve">Nội dung đã điền ở đây là </w:t>
      </w:r>
      <w:r w:rsidR="00BC714A" w:rsidRPr="001D74E1">
        <w:rPr>
          <w:b/>
          <w:bCs/>
          <w:i/>
          <w:color w:val="000000" w:themeColor="text1"/>
          <w:sz w:val="22"/>
          <w:szCs w:val="22"/>
        </w:rPr>
        <w:t>ví dụ</w:t>
      </w:r>
      <w:r w:rsidR="00BC714A">
        <w:rPr>
          <w:i/>
          <w:color w:val="000000" w:themeColor="text1"/>
          <w:sz w:val="22"/>
          <w:szCs w:val="22"/>
        </w:rPr>
        <w:t xml:space="preserve"> do bộ môn cung cấp. </w:t>
      </w:r>
      <w:r w:rsidR="00EF4682" w:rsidRPr="00E00D30">
        <w:rPr>
          <w:i/>
          <w:color w:val="000000" w:themeColor="text1"/>
          <w:sz w:val="22"/>
          <w:szCs w:val="22"/>
        </w:rPr>
        <w:t>C</w:t>
      </w:r>
      <w:r w:rsidR="00B35AC2">
        <w:rPr>
          <w:i/>
          <w:color w:val="000000" w:themeColor="text1"/>
          <w:sz w:val="22"/>
          <w:szCs w:val="22"/>
        </w:rPr>
        <w:t>ần c</w:t>
      </w:r>
      <w:r w:rsidR="00EF4682" w:rsidRPr="00E00D30">
        <w:rPr>
          <w:i/>
          <w:color w:val="000000" w:themeColor="text1"/>
          <w:sz w:val="22"/>
          <w:szCs w:val="22"/>
        </w:rPr>
        <w:t xml:space="preserve">huyển </w:t>
      </w:r>
      <w:r w:rsidR="00695E71" w:rsidRPr="00E00D30">
        <w:rPr>
          <w:i/>
          <w:color w:val="000000" w:themeColor="text1"/>
          <w:sz w:val="22"/>
          <w:szCs w:val="22"/>
        </w:rPr>
        <w:t>hóa nội dung từ PI vào đề tài cụ thể.</w:t>
      </w:r>
      <w:r w:rsidR="00EF4682" w:rsidRPr="00E00D30">
        <w:rPr>
          <w:i/>
          <w:color w:val="000000" w:themeColor="text1"/>
          <w:sz w:val="22"/>
          <w:szCs w:val="22"/>
        </w:rPr>
        <w:t xml:space="preserve"> </w:t>
      </w:r>
      <w:r w:rsidR="003D73EF" w:rsidRPr="00E00D30">
        <w:rPr>
          <w:i/>
          <w:color w:val="000000" w:themeColor="text1"/>
          <w:sz w:val="22"/>
          <w:szCs w:val="22"/>
        </w:rPr>
        <w:t>Cần k</w:t>
      </w:r>
      <w:r w:rsidR="00EF4682" w:rsidRPr="00E00D30">
        <w:rPr>
          <w:i/>
          <w:color w:val="000000" w:themeColor="text1"/>
          <w:sz w:val="22"/>
          <w:szCs w:val="22"/>
        </w:rPr>
        <w:t>ết hợp giữa yêu cầu của PI với yêu cầu riêng của đề tài.</w:t>
      </w:r>
      <w:r w:rsidR="005D4380" w:rsidRPr="00E00D30">
        <w:rPr>
          <w:i/>
          <w:color w:val="000000" w:themeColor="text1"/>
          <w:sz w:val="22"/>
          <w:szCs w:val="22"/>
        </w:rPr>
        <w:t xml:space="preserve"> Yêu cầu chi tiết phải bao phủ đầy đủ các PI của hướng đề tài.</w:t>
      </w:r>
      <w:r w:rsidR="001D74E1">
        <w:rPr>
          <w:i/>
          <w:color w:val="000000" w:themeColor="text1"/>
          <w:sz w:val="22"/>
          <w:szCs w:val="22"/>
        </w:rPr>
        <w:t xml:space="preserve"> </w:t>
      </w:r>
    </w:p>
    <w:p w:rsidR="003C6059" w:rsidRPr="003C6059" w:rsidRDefault="003C6059">
      <w:pPr>
        <w:rPr>
          <w:sz w:val="2"/>
          <w:szCs w:val="2"/>
        </w:rPr>
      </w:pPr>
    </w:p>
    <w:tbl>
      <w:tblPr>
        <w:tblStyle w:val="LiBang"/>
        <w:tblW w:w="4487" w:type="pct"/>
        <w:tblLook w:val="04A0" w:firstRow="1" w:lastRow="0" w:firstColumn="1" w:lastColumn="0" w:noHBand="0" w:noVBand="1"/>
      </w:tblPr>
      <w:tblGrid>
        <w:gridCol w:w="893"/>
        <w:gridCol w:w="7746"/>
      </w:tblGrid>
      <w:tr w:rsidR="007D6737" w:rsidRPr="007D6737" w:rsidTr="007D6737">
        <w:trPr>
          <w:trHeight w:val="315"/>
        </w:trPr>
        <w:tc>
          <w:tcPr>
            <w:tcW w:w="517" w:type="pct"/>
            <w:hideMark/>
          </w:tcPr>
          <w:p w:rsidR="007D6737" w:rsidRPr="007D6737" w:rsidRDefault="007D6737" w:rsidP="007D6737">
            <w:pPr>
              <w:rPr>
                <w:b/>
                <w:bCs/>
                <w:sz w:val="24"/>
                <w:szCs w:val="24"/>
                <w:lang w:val="en-US"/>
              </w:rPr>
            </w:pPr>
            <w:r w:rsidRPr="007D6737">
              <w:rPr>
                <w:b/>
                <w:bCs/>
                <w:sz w:val="24"/>
                <w:szCs w:val="24"/>
                <w:lang w:val="en-US"/>
              </w:rPr>
              <w:t>Mã PI</w:t>
            </w:r>
          </w:p>
        </w:tc>
        <w:tc>
          <w:tcPr>
            <w:tcW w:w="4483" w:type="pct"/>
            <w:vMerge w:val="restart"/>
            <w:vAlign w:val="center"/>
            <w:hideMark/>
          </w:tcPr>
          <w:p w:rsidR="007D6737" w:rsidRPr="007D6737" w:rsidRDefault="007D6737" w:rsidP="007D6737">
            <w:pPr>
              <w:jc w:val="center"/>
              <w:rPr>
                <w:b/>
                <w:bCs/>
                <w:sz w:val="24"/>
                <w:szCs w:val="24"/>
                <w:lang w:val="en-US"/>
              </w:rPr>
            </w:pPr>
            <w:r w:rsidRPr="007D6737">
              <w:rPr>
                <w:b/>
                <w:bCs/>
                <w:sz w:val="24"/>
                <w:szCs w:val="24"/>
                <w:lang w:val="en-US"/>
              </w:rPr>
              <w:t>Yêu cầu chi tiết tối thiểu</w:t>
            </w:r>
          </w:p>
        </w:tc>
      </w:tr>
      <w:tr w:rsidR="007D6737" w:rsidRPr="007D6737"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10</w:t>
            </w:r>
          </w:p>
        </w:tc>
        <w:tc>
          <w:tcPr>
            <w:tcW w:w="4483" w:type="pct"/>
            <w:vMerge/>
            <w:hideMark/>
          </w:tcPr>
          <w:p w:rsidR="007D6737" w:rsidRPr="007D6737" w:rsidRDefault="007D6737" w:rsidP="007D6737">
            <w:pPr>
              <w:rPr>
                <w:sz w:val="24"/>
                <w:szCs w:val="24"/>
                <w:lang w:val="en-US"/>
              </w:rPr>
            </w:pPr>
          </w:p>
        </w:tc>
      </w:tr>
      <w:tr w:rsidR="007D6737" w:rsidRPr="00D076EE"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1.1</w:t>
            </w:r>
          </w:p>
        </w:tc>
        <w:tc>
          <w:tcPr>
            <w:tcW w:w="4483" w:type="pct"/>
            <w:vAlign w:val="center"/>
            <w:hideMark/>
          </w:tcPr>
          <w:p w:rsidR="00D076EE" w:rsidRPr="00D076EE" w:rsidRDefault="00D076EE" w:rsidP="00D076EE">
            <w:pPr>
              <w:jc w:val="left"/>
              <w:rPr>
                <w:b/>
                <w:bCs/>
                <w:sz w:val="24"/>
                <w:szCs w:val="24"/>
                <w:lang w:val="vi-VN"/>
              </w:rPr>
            </w:pPr>
            <w:r w:rsidRPr="00D076EE">
              <w:rPr>
                <w:b/>
                <w:bCs/>
                <w:sz w:val="24"/>
                <w:szCs w:val="24"/>
                <w:lang w:val="vi-VN"/>
              </w:rPr>
              <w:t>Mô tả bài toán và phạm vi</w:t>
            </w:r>
          </w:p>
          <w:p w:rsidR="00D076EE" w:rsidRPr="00D076EE" w:rsidRDefault="00D076EE" w:rsidP="00D076EE">
            <w:pPr>
              <w:jc w:val="left"/>
              <w:rPr>
                <w:sz w:val="24"/>
                <w:szCs w:val="24"/>
                <w:lang w:val="vi-VN"/>
              </w:rPr>
            </w:pPr>
            <w:r w:rsidRPr="00D076EE">
              <w:rPr>
                <w:sz w:val="24"/>
                <w:szCs w:val="24"/>
                <w:lang w:val="vi-VN"/>
              </w:rPr>
              <w:t xml:space="preserve">Bài toán được đặt ra là xây dựng một hệ thống sử dụng </w:t>
            </w:r>
            <w:r w:rsidRPr="00D076EE">
              <w:rPr>
                <w:b/>
                <w:bCs/>
                <w:sz w:val="24"/>
                <w:szCs w:val="24"/>
                <w:lang w:val="vi-VN"/>
              </w:rPr>
              <w:t>AI và Computer Vision để phân tích dữ liệu video từ camera giám sát</w:t>
            </w:r>
            <w:r w:rsidRPr="00D076EE">
              <w:rPr>
                <w:sz w:val="24"/>
                <w:szCs w:val="24"/>
                <w:lang w:val="vi-VN"/>
              </w:rPr>
              <w:t xml:space="preserve"> nhằm phát hiện đối tượng và hiểu ngữ cảnh của sự kiện xảy ra trong khu vực giám sát.</w:t>
            </w:r>
          </w:p>
          <w:p w:rsidR="00D076EE" w:rsidRPr="00D076EE" w:rsidRDefault="00D076EE" w:rsidP="00D076EE">
            <w:pPr>
              <w:jc w:val="left"/>
              <w:rPr>
                <w:sz w:val="24"/>
                <w:szCs w:val="24"/>
                <w:lang w:val="vi-VN"/>
              </w:rPr>
            </w:pPr>
            <w:r w:rsidRPr="00D076EE">
              <w:rPr>
                <w:sz w:val="24"/>
                <w:szCs w:val="24"/>
                <w:lang w:val="vi-VN"/>
              </w:rPr>
              <w:t>Phạm vi của đề tài bao gồm:</w:t>
            </w:r>
          </w:p>
          <w:p w:rsidR="00D076EE" w:rsidRPr="00D076EE" w:rsidRDefault="00D076EE" w:rsidP="00D076EE">
            <w:pPr>
              <w:numPr>
                <w:ilvl w:val="0"/>
                <w:numId w:val="36"/>
              </w:numPr>
              <w:jc w:val="left"/>
              <w:rPr>
                <w:sz w:val="24"/>
                <w:szCs w:val="24"/>
                <w:lang w:val="vi-VN"/>
              </w:rPr>
            </w:pPr>
            <w:r w:rsidRPr="00D076EE">
              <w:rPr>
                <w:sz w:val="24"/>
                <w:szCs w:val="24"/>
                <w:lang w:val="vi-VN"/>
              </w:rPr>
              <w:t xml:space="preserve">Phát hiện các đối tượng trong video như </w:t>
            </w:r>
            <w:r w:rsidRPr="00D076EE">
              <w:rPr>
                <w:b/>
                <w:bCs/>
                <w:sz w:val="24"/>
                <w:szCs w:val="24"/>
                <w:lang w:val="vi-VN"/>
              </w:rPr>
              <w:t>con người, động vật hoặc phương tiện</w:t>
            </w:r>
          </w:p>
          <w:p w:rsidR="00D076EE" w:rsidRPr="00D076EE" w:rsidRDefault="00D076EE" w:rsidP="00D076EE">
            <w:pPr>
              <w:numPr>
                <w:ilvl w:val="0"/>
                <w:numId w:val="36"/>
              </w:numPr>
              <w:jc w:val="left"/>
              <w:rPr>
                <w:sz w:val="24"/>
                <w:szCs w:val="24"/>
                <w:lang w:val="vi-VN"/>
              </w:rPr>
            </w:pPr>
            <w:r w:rsidRPr="00D076EE">
              <w:rPr>
                <w:sz w:val="24"/>
                <w:szCs w:val="24"/>
                <w:lang w:val="vi-VN"/>
              </w:rPr>
              <w:t xml:space="preserve">Nhận diện khuôn mặt để </w:t>
            </w:r>
            <w:r w:rsidRPr="00D076EE">
              <w:rPr>
                <w:b/>
                <w:bCs/>
                <w:sz w:val="24"/>
                <w:szCs w:val="24"/>
                <w:lang w:val="vi-VN"/>
              </w:rPr>
              <w:t>phân biệt người quen và người lạ</w:t>
            </w:r>
          </w:p>
          <w:p w:rsidR="00D076EE" w:rsidRPr="00D076EE" w:rsidRDefault="00D076EE" w:rsidP="00D076EE">
            <w:pPr>
              <w:numPr>
                <w:ilvl w:val="0"/>
                <w:numId w:val="36"/>
              </w:numPr>
              <w:jc w:val="left"/>
              <w:rPr>
                <w:sz w:val="24"/>
                <w:szCs w:val="24"/>
                <w:lang w:val="vi-VN"/>
              </w:rPr>
            </w:pPr>
            <w:r w:rsidRPr="00D076EE">
              <w:rPr>
                <w:sz w:val="24"/>
                <w:szCs w:val="24"/>
                <w:lang w:val="vi-VN"/>
              </w:rPr>
              <w:t>Theo dõi chuyển động của đối tượng</w:t>
            </w:r>
          </w:p>
          <w:p w:rsidR="00D076EE" w:rsidRPr="00D076EE" w:rsidRDefault="00D076EE" w:rsidP="00D076EE">
            <w:pPr>
              <w:numPr>
                <w:ilvl w:val="0"/>
                <w:numId w:val="36"/>
              </w:numPr>
              <w:jc w:val="left"/>
              <w:rPr>
                <w:sz w:val="24"/>
                <w:szCs w:val="24"/>
                <w:lang w:val="vi-VN"/>
              </w:rPr>
            </w:pPr>
            <w:r w:rsidRPr="00D076EE">
              <w:rPr>
                <w:sz w:val="24"/>
                <w:szCs w:val="24"/>
                <w:lang w:val="vi-VN"/>
              </w:rPr>
              <w:t>Phân tích ngữ cảnh để phát hiện các sự kiện bất thường</w:t>
            </w:r>
          </w:p>
          <w:p w:rsidR="00D076EE" w:rsidRPr="00937D66" w:rsidRDefault="00D076EE" w:rsidP="00D076EE">
            <w:pPr>
              <w:jc w:val="left"/>
              <w:rPr>
                <w:sz w:val="24"/>
                <w:szCs w:val="24"/>
                <w:lang w:val="en-US"/>
              </w:rPr>
            </w:pPr>
            <w:r w:rsidRPr="00D076EE">
              <w:rPr>
                <w:sz w:val="24"/>
                <w:szCs w:val="24"/>
                <w:lang w:val="vi-VN"/>
              </w:rPr>
              <w:t xml:space="preserve">Mục tiêu kỹ thuật là xây dựng một mô hình AI có khả năng </w:t>
            </w:r>
            <w:r w:rsidRPr="00D076EE">
              <w:rPr>
                <w:b/>
                <w:bCs/>
                <w:sz w:val="24"/>
                <w:szCs w:val="24"/>
                <w:lang w:val="vi-VN"/>
              </w:rPr>
              <w:t>phát hiện đối tượng chính xác và hoạt động ổn định trong video thời gian thực</w:t>
            </w:r>
            <w:r w:rsidRPr="00D076EE">
              <w:rPr>
                <w:sz w:val="24"/>
                <w:szCs w:val="24"/>
                <w:lang w:val="vi-VN"/>
              </w:rPr>
              <w:t>.</w:t>
            </w:r>
          </w:p>
          <w:p w:rsidR="00D076EE" w:rsidRPr="00D076EE" w:rsidRDefault="00D076EE" w:rsidP="00D076EE">
            <w:pPr>
              <w:jc w:val="left"/>
              <w:rPr>
                <w:sz w:val="24"/>
                <w:szCs w:val="24"/>
                <w:lang w:val="vi-VN"/>
              </w:rPr>
            </w:pPr>
            <w:r w:rsidRPr="00D076EE">
              <w:rPr>
                <w:sz w:val="24"/>
                <w:szCs w:val="24"/>
                <w:lang w:val="vi-VN"/>
              </w:rPr>
              <w:t>Đầu vào:</w:t>
            </w:r>
          </w:p>
          <w:p w:rsidR="00D076EE" w:rsidRPr="00D076EE" w:rsidRDefault="00D076EE" w:rsidP="00D076EE">
            <w:pPr>
              <w:numPr>
                <w:ilvl w:val="0"/>
                <w:numId w:val="37"/>
              </w:numPr>
              <w:jc w:val="left"/>
              <w:rPr>
                <w:sz w:val="24"/>
                <w:szCs w:val="24"/>
                <w:lang w:val="vi-VN"/>
              </w:rPr>
            </w:pPr>
            <w:r w:rsidRPr="00D076EE">
              <w:rPr>
                <w:sz w:val="24"/>
                <w:szCs w:val="24"/>
                <w:lang w:val="vi-VN"/>
              </w:rPr>
              <w:t>Video hoặc luồng camera (IP camera hoặc webcam)</w:t>
            </w:r>
          </w:p>
          <w:p w:rsidR="00D076EE" w:rsidRPr="00D076EE" w:rsidRDefault="00D076EE" w:rsidP="00D076EE">
            <w:pPr>
              <w:jc w:val="left"/>
              <w:rPr>
                <w:sz w:val="24"/>
                <w:szCs w:val="24"/>
                <w:lang w:val="vi-VN"/>
              </w:rPr>
            </w:pPr>
            <w:r w:rsidRPr="00D076EE">
              <w:rPr>
                <w:sz w:val="24"/>
                <w:szCs w:val="24"/>
                <w:lang w:val="vi-VN"/>
              </w:rPr>
              <w:t>Đầu ra:</w:t>
            </w:r>
          </w:p>
          <w:p w:rsidR="00D076EE" w:rsidRPr="00D076EE" w:rsidRDefault="00D076EE" w:rsidP="00D076EE">
            <w:pPr>
              <w:numPr>
                <w:ilvl w:val="0"/>
                <w:numId w:val="38"/>
              </w:numPr>
              <w:jc w:val="left"/>
              <w:rPr>
                <w:sz w:val="24"/>
                <w:szCs w:val="24"/>
                <w:lang w:val="vi-VN"/>
              </w:rPr>
            </w:pPr>
            <w:r w:rsidRPr="00D076EE">
              <w:rPr>
                <w:sz w:val="24"/>
                <w:szCs w:val="24"/>
                <w:lang w:val="vi-VN"/>
              </w:rPr>
              <w:t>Nhãn đối tượng</w:t>
            </w:r>
          </w:p>
          <w:p w:rsidR="00D076EE" w:rsidRPr="00D076EE" w:rsidRDefault="00D076EE" w:rsidP="00D076EE">
            <w:pPr>
              <w:numPr>
                <w:ilvl w:val="0"/>
                <w:numId w:val="38"/>
              </w:numPr>
              <w:jc w:val="left"/>
              <w:rPr>
                <w:sz w:val="24"/>
                <w:szCs w:val="24"/>
                <w:lang w:val="vi-VN"/>
              </w:rPr>
            </w:pPr>
            <w:r w:rsidRPr="00D076EE">
              <w:rPr>
                <w:sz w:val="24"/>
                <w:szCs w:val="24"/>
                <w:lang w:val="vi-VN"/>
              </w:rPr>
              <w:t>Thông tin nhận diện khuôn mặt</w:t>
            </w:r>
          </w:p>
          <w:p w:rsidR="00D076EE" w:rsidRPr="00D076EE" w:rsidRDefault="00D076EE" w:rsidP="00D076EE">
            <w:pPr>
              <w:numPr>
                <w:ilvl w:val="0"/>
                <w:numId w:val="38"/>
              </w:numPr>
              <w:jc w:val="left"/>
              <w:rPr>
                <w:sz w:val="24"/>
                <w:szCs w:val="24"/>
                <w:lang w:val="vi-VN"/>
              </w:rPr>
            </w:pPr>
            <w:r w:rsidRPr="00D076EE">
              <w:rPr>
                <w:sz w:val="24"/>
                <w:szCs w:val="24"/>
                <w:lang w:val="vi-VN"/>
              </w:rPr>
              <w:t>Trạng thái sự kiện (bình thường hoặc bất thường)</w:t>
            </w:r>
          </w:p>
          <w:p w:rsidR="00D076EE" w:rsidRPr="00D076EE" w:rsidRDefault="00D076EE" w:rsidP="00D076EE">
            <w:pPr>
              <w:numPr>
                <w:ilvl w:val="0"/>
                <w:numId w:val="38"/>
              </w:numPr>
              <w:jc w:val="left"/>
              <w:rPr>
                <w:sz w:val="24"/>
                <w:szCs w:val="24"/>
                <w:lang w:val="vi-VN"/>
              </w:rPr>
            </w:pPr>
            <w:r w:rsidRPr="00D076EE">
              <w:rPr>
                <w:sz w:val="24"/>
                <w:szCs w:val="24"/>
                <w:lang w:val="vi-VN"/>
              </w:rPr>
              <w:t>Cảnh báo khi phát hiện sự kiện đáng nghi</w:t>
            </w:r>
          </w:p>
          <w:p w:rsidR="00D076EE" w:rsidRPr="00D076EE" w:rsidRDefault="00D076EE" w:rsidP="00D076EE">
            <w:pPr>
              <w:jc w:val="left"/>
              <w:rPr>
                <w:sz w:val="24"/>
                <w:szCs w:val="24"/>
                <w:lang w:val="vi-VN"/>
              </w:rPr>
            </w:pPr>
          </w:p>
          <w:p w:rsidR="007D6737" w:rsidRPr="00937D66" w:rsidRDefault="007D6737" w:rsidP="007D6737">
            <w:pPr>
              <w:jc w:val="left"/>
              <w:rPr>
                <w:sz w:val="24"/>
                <w:szCs w:val="24"/>
                <w:lang w:val="vi-VN"/>
              </w:rPr>
            </w:pPr>
          </w:p>
        </w:tc>
      </w:tr>
      <w:tr w:rsidR="007D6737" w:rsidRPr="00937D66"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1.2</w:t>
            </w:r>
          </w:p>
        </w:tc>
        <w:tc>
          <w:tcPr>
            <w:tcW w:w="4483" w:type="pct"/>
            <w:vAlign w:val="center"/>
            <w:hideMark/>
          </w:tcPr>
          <w:p w:rsidR="00937D66" w:rsidRPr="00937D66" w:rsidRDefault="00937D66" w:rsidP="00937D66">
            <w:pPr>
              <w:jc w:val="left"/>
              <w:rPr>
                <w:b/>
                <w:bCs/>
                <w:sz w:val="24"/>
                <w:szCs w:val="24"/>
                <w:lang w:val="vi-VN"/>
              </w:rPr>
            </w:pPr>
            <w:r w:rsidRPr="00937D66">
              <w:rPr>
                <w:b/>
                <w:bCs/>
                <w:sz w:val="24"/>
                <w:szCs w:val="24"/>
                <w:lang w:val="vi-VN"/>
              </w:rPr>
              <w:t>Thu thập và mô tả dữ liệu</w:t>
            </w:r>
          </w:p>
          <w:p w:rsidR="00937D66" w:rsidRPr="00937D66" w:rsidRDefault="00937D66" w:rsidP="00937D66">
            <w:pPr>
              <w:jc w:val="left"/>
              <w:rPr>
                <w:sz w:val="24"/>
                <w:szCs w:val="24"/>
                <w:lang w:val="vi-VN"/>
              </w:rPr>
            </w:pPr>
            <w:r w:rsidRPr="00937D66">
              <w:rPr>
                <w:sz w:val="24"/>
                <w:szCs w:val="24"/>
                <w:lang w:val="vi-VN"/>
              </w:rPr>
              <w:t>Nguồn dữ liệu của hệ thống bao gồm:</w:t>
            </w:r>
          </w:p>
          <w:p w:rsidR="00937D66" w:rsidRPr="00937D66" w:rsidRDefault="00937D66" w:rsidP="00937D66">
            <w:pPr>
              <w:numPr>
                <w:ilvl w:val="0"/>
                <w:numId w:val="39"/>
              </w:numPr>
              <w:jc w:val="left"/>
              <w:rPr>
                <w:sz w:val="24"/>
                <w:szCs w:val="24"/>
                <w:lang w:val="vi-VN"/>
              </w:rPr>
            </w:pPr>
            <w:r w:rsidRPr="00937D66">
              <w:rPr>
                <w:sz w:val="24"/>
                <w:szCs w:val="24"/>
                <w:lang w:val="vi-VN"/>
              </w:rPr>
              <w:t>Video từ camera giám sát</w:t>
            </w:r>
          </w:p>
          <w:p w:rsidR="00937D66" w:rsidRPr="00937D66" w:rsidRDefault="00937D66" w:rsidP="00937D66">
            <w:pPr>
              <w:numPr>
                <w:ilvl w:val="0"/>
                <w:numId w:val="39"/>
              </w:numPr>
              <w:jc w:val="left"/>
              <w:rPr>
                <w:sz w:val="24"/>
                <w:szCs w:val="24"/>
                <w:lang w:val="vi-VN"/>
              </w:rPr>
            </w:pPr>
            <w:r w:rsidRPr="00937D66">
              <w:rPr>
                <w:sz w:val="24"/>
                <w:szCs w:val="24"/>
                <w:lang w:val="vi-VN"/>
              </w:rPr>
              <w:t>Dataset công khai phục vụ huấn luyện mô hình</w:t>
            </w:r>
          </w:p>
          <w:p w:rsidR="00937D66" w:rsidRPr="00937D66" w:rsidRDefault="00937D66" w:rsidP="00937D66">
            <w:pPr>
              <w:jc w:val="left"/>
              <w:rPr>
                <w:sz w:val="24"/>
                <w:szCs w:val="24"/>
                <w:lang w:val="vi-VN"/>
              </w:rPr>
            </w:pPr>
            <w:r w:rsidRPr="00937D66">
              <w:rPr>
                <w:sz w:val="24"/>
                <w:szCs w:val="24"/>
                <w:lang w:val="vi-VN"/>
              </w:rPr>
              <w:t>Yêu cầu chức năng của hệ thống:</w:t>
            </w:r>
          </w:p>
          <w:p w:rsidR="00937D66" w:rsidRPr="00937D66" w:rsidRDefault="00937D66" w:rsidP="00937D66">
            <w:pPr>
              <w:numPr>
                <w:ilvl w:val="0"/>
                <w:numId w:val="40"/>
              </w:numPr>
              <w:jc w:val="left"/>
              <w:rPr>
                <w:sz w:val="24"/>
                <w:szCs w:val="24"/>
                <w:lang w:val="vi-VN"/>
              </w:rPr>
            </w:pPr>
            <w:r w:rsidRPr="00937D66">
              <w:rPr>
                <w:sz w:val="24"/>
                <w:szCs w:val="24"/>
                <w:lang w:val="vi-VN"/>
              </w:rPr>
              <w:t>Nhận dữ liệu video từ camera</w:t>
            </w:r>
          </w:p>
          <w:p w:rsidR="00937D66" w:rsidRPr="00937D66" w:rsidRDefault="00937D66" w:rsidP="00937D66">
            <w:pPr>
              <w:numPr>
                <w:ilvl w:val="0"/>
                <w:numId w:val="40"/>
              </w:numPr>
              <w:jc w:val="left"/>
              <w:rPr>
                <w:sz w:val="24"/>
                <w:szCs w:val="24"/>
                <w:lang w:val="vi-VN"/>
              </w:rPr>
            </w:pPr>
            <w:r w:rsidRPr="00937D66">
              <w:rPr>
                <w:sz w:val="24"/>
                <w:szCs w:val="24"/>
                <w:lang w:val="vi-VN"/>
              </w:rPr>
              <w:t>Phát hiện và nhận diện đối tượng</w:t>
            </w:r>
          </w:p>
          <w:p w:rsidR="00937D66" w:rsidRPr="00937D66" w:rsidRDefault="00937D66" w:rsidP="00937D66">
            <w:pPr>
              <w:numPr>
                <w:ilvl w:val="0"/>
                <w:numId w:val="40"/>
              </w:numPr>
              <w:jc w:val="left"/>
              <w:rPr>
                <w:sz w:val="24"/>
                <w:szCs w:val="24"/>
                <w:lang w:val="vi-VN"/>
              </w:rPr>
            </w:pPr>
            <w:r w:rsidRPr="00937D66">
              <w:rPr>
                <w:sz w:val="24"/>
                <w:szCs w:val="24"/>
                <w:lang w:val="vi-VN"/>
              </w:rPr>
              <w:t>Theo dõi chuyển động của đối tượng</w:t>
            </w:r>
          </w:p>
          <w:p w:rsidR="00937D66" w:rsidRPr="00937D66" w:rsidRDefault="00937D66" w:rsidP="00937D66">
            <w:pPr>
              <w:numPr>
                <w:ilvl w:val="0"/>
                <w:numId w:val="40"/>
              </w:numPr>
              <w:jc w:val="left"/>
              <w:rPr>
                <w:sz w:val="24"/>
                <w:szCs w:val="24"/>
                <w:lang w:val="vi-VN"/>
              </w:rPr>
            </w:pPr>
            <w:r w:rsidRPr="00937D66">
              <w:rPr>
                <w:sz w:val="24"/>
                <w:szCs w:val="24"/>
                <w:lang w:val="vi-VN"/>
              </w:rPr>
              <w:t>Phân tích ngữ cảnh và phát hiện bất thường</w:t>
            </w:r>
          </w:p>
          <w:p w:rsidR="00937D66" w:rsidRPr="00937D66" w:rsidRDefault="00937D66" w:rsidP="00937D66">
            <w:pPr>
              <w:jc w:val="left"/>
              <w:rPr>
                <w:sz w:val="24"/>
                <w:szCs w:val="24"/>
                <w:lang w:val="vi-VN"/>
              </w:rPr>
            </w:pPr>
            <w:r w:rsidRPr="00937D66">
              <w:rPr>
                <w:sz w:val="24"/>
                <w:szCs w:val="24"/>
                <w:lang w:val="vi-VN"/>
              </w:rPr>
              <w:lastRenderedPageBreak/>
              <w:t>Yêu cầu phi chức năng:</w:t>
            </w:r>
          </w:p>
          <w:p w:rsidR="00937D66" w:rsidRPr="00937D66" w:rsidRDefault="00937D66" w:rsidP="00937D66">
            <w:pPr>
              <w:numPr>
                <w:ilvl w:val="0"/>
                <w:numId w:val="41"/>
              </w:numPr>
              <w:jc w:val="left"/>
              <w:rPr>
                <w:sz w:val="24"/>
                <w:szCs w:val="24"/>
                <w:lang w:val="vi-VN"/>
              </w:rPr>
            </w:pPr>
            <w:r w:rsidRPr="00937D66">
              <w:rPr>
                <w:sz w:val="24"/>
                <w:szCs w:val="24"/>
                <w:lang w:val="vi-VN"/>
              </w:rPr>
              <w:t>Thời gian xử lý nhanh</w:t>
            </w:r>
          </w:p>
          <w:p w:rsidR="00937D66" w:rsidRPr="00937D66" w:rsidRDefault="00937D66" w:rsidP="00937D66">
            <w:pPr>
              <w:numPr>
                <w:ilvl w:val="0"/>
                <w:numId w:val="41"/>
              </w:numPr>
              <w:jc w:val="left"/>
              <w:rPr>
                <w:sz w:val="24"/>
                <w:szCs w:val="24"/>
                <w:lang w:val="vi-VN"/>
              </w:rPr>
            </w:pPr>
            <w:r w:rsidRPr="00937D66">
              <w:rPr>
                <w:sz w:val="24"/>
                <w:szCs w:val="24"/>
                <w:lang w:val="vi-VN"/>
              </w:rPr>
              <w:t>Độ chính xác cao</w:t>
            </w:r>
          </w:p>
          <w:p w:rsidR="00937D66" w:rsidRPr="00937D66" w:rsidRDefault="00937D66" w:rsidP="00937D66">
            <w:pPr>
              <w:numPr>
                <w:ilvl w:val="0"/>
                <w:numId w:val="41"/>
              </w:numPr>
              <w:jc w:val="left"/>
              <w:rPr>
                <w:sz w:val="24"/>
                <w:szCs w:val="24"/>
                <w:lang w:val="vi-VN"/>
              </w:rPr>
            </w:pPr>
            <w:r w:rsidRPr="00937D66">
              <w:rPr>
                <w:sz w:val="24"/>
                <w:szCs w:val="24"/>
                <w:lang w:val="vi-VN"/>
              </w:rPr>
              <w:t>Hệ thống hoạt động ổn định</w:t>
            </w:r>
          </w:p>
          <w:p w:rsidR="00937D66" w:rsidRPr="00937D66" w:rsidRDefault="00937D66" w:rsidP="00937D66">
            <w:pPr>
              <w:jc w:val="left"/>
              <w:rPr>
                <w:sz w:val="24"/>
                <w:szCs w:val="24"/>
                <w:lang w:val="vi-VN"/>
              </w:rPr>
            </w:pPr>
            <w:r w:rsidRPr="00937D66">
              <w:rPr>
                <w:sz w:val="24"/>
                <w:szCs w:val="24"/>
                <w:lang w:val="vi-VN"/>
              </w:rPr>
              <w:t>Bối cảnh ứng dụng:</w:t>
            </w:r>
          </w:p>
          <w:p w:rsidR="00937D66" w:rsidRPr="00937D66" w:rsidRDefault="00937D66" w:rsidP="00937D66">
            <w:pPr>
              <w:numPr>
                <w:ilvl w:val="0"/>
                <w:numId w:val="42"/>
              </w:numPr>
              <w:jc w:val="left"/>
              <w:rPr>
                <w:sz w:val="24"/>
                <w:szCs w:val="24"/>
                <w:lang w:val="vi-VN"/>
              </w:rPr>
            </w:pPr>
            <w:r w:rsidRPr="00937D66">
              <w:rPr>
                <w:sz w:val="24"/>
                <w:szCs w:val="24"/>
                <w:lang w:val="vi-VN"/>
              </w:rPr>
              <w:t xml:space="preserve">Hệ thống được sử dụng trong các môi trường như </w:t>
            </w:r>
            <w:r w:rsidRPr="00937D66">
              <w:rPr>
                <w:b/>
                <w:bCs/>
                <w:sz w:val="24"/>
                <w:szCs w:val="24"/>
                <w:lang w:val="vi-VN"/>
              </w:rPr>
              <w:t>tòa nhà, khu dân cư hoặc khu vực công cộng</w:t>
            </w:r>
            <w:r w:rsidRPr="00937D66">
              <w:rPr>
                <w:sz w:val="24"/>
                <w:szCs w:val="24"/>
                <w:lang w:val="vi-VN"/>
              </w:rPr>
              <w:t>.</w:t>
            </w:r>
          </w:p>
          <w:p w:rsidR="007D6737" w:rsidRPr="00937D66" w:rsidRDefault="007D6737" w:rsidP="007D6737">
            <w:pPr>
              <w:jc w:val="left"/>
              <w:rPr>
                <w:sz w:val="24"/>
                <w:szCs w:val="24"/>
                <w:lang w:val="vi-VN"/>
              </w:rPr>
            </w:pPr>
          </w:p>
        </w:tc>
      </w:tr>
      <w:tr w:rsidR="007D6737" w:rsidRPr="00937D66"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lastRenderedPageBreak/>
              <w:t>1.3</w:t>
            </w:r>
          </w:p>
        </w:tc>
        <w:tc>
          <w:tcPr>
            <w:tcW w:w="4483" w:type="pct"/>
            <w:vAlign w:val="center"/>
            <w:hideMark/>
          </w:tcPr>
          <w:p w:rsidR="00937D66" w:rsidRPr="00937D66" w:rsidRDefault="00937D66" w:rsidP="00937D66">
            <w:pPr>
              <w:jc w:val="left"/>
              <w:rPr>
                <w:b/>
                <w:bCs/>
                <w:sz w:val="24"/>
                <w:szCs w:val="24"/>
                <w:lang w:val="vi-VN"/>
              </w:rPr>
            </w:pPr>
            <w:r w:rsidRPr="00937D66">
              <w:rPr>
                <w:b/>
                <w:bCs/>
                <w:sz w:val="24"/>
                <w:szCs w:val="24"/>
                <w:lang w:val="vi-VN"/>
              </w:rPr>
              <w:t>Xây dựng mô hình bài toán AI</w:t>
            </w:r>
          </w:p>
          <w:p w:rsidR="00937D66" w:rsidRPr="00937D66" w:rsidRDefault="00937D66" w:rsidP="00937D66">
            <w:pPr>
              <w:jc w:val="left"/>
              <w:rPr>
                <w:sz w:val="24"/>
                <w:szCs w:val="24"/>
                <w:lang w:val="vi-VN"/>
              </w:rPr>
            </w:pPr>
            <w:r w:rsidRPr="00937D66">
              <w:rPr>
                <w:sz w:val="24"/>
                <w:szCs w:val="24"/>
                <w:lang w:val="vi-VN"/>
              </w:rPr>
              <w:t>Input của hệ thống:</w:t>
            </w:r>
          </w:p>
          <w:p w:rsidR="00937D66" w:rsidRPr="00937D66" w:rsidRDefault="00937D66" w:rsidP="00937D66">
            <w:pPr>
              <w:numPr>
                <w:ilvl w:val="0"/>
                <w:numId w:val="43"/>
              </w:numPr>
              <w:jc w:val="left"/>
              <w:rPr>
                <w:sz w:val="24"/>
                <w:szCs w:val="24"/>
                <w:lang w:val="vi-VN"/>
              </w:rPr>
            </w:pPr>
            <w:r w:rsidRPr="00937D66">
              <w:rPr>
                <w:sz w:val="24"/>
                <w:szCs w:val="24"/>
                <w:lang w:val="vi-VN"/>
              </w:rPr>
              <w:t>Dữ liệu video hoặc hình ảnh từ camera</w:t>
            </w:r>
          </w:p>
          <w:p w:rsidR="00937D66" w:rsidRPr="00937D66" w:rsidRDefault="00937D66" w:rsidP="00937D66">
            <w:pPr>
              <w:jc w:val="left"/>
              <w:rPr>
                <w:sz w:val="24"/>
                <w:szCs w:val="24"/>
                <w:lang w:val="vi-VN"/>
              </w:rPr>
            </w:pPr>
            <w:r w:rsidRPr="00937D66">
              <w:rPr>
                <w:sz w:val="24"/>
                <w:szCs w:val="24"/>
                <w:lang w:val="vi-VN"/>
              </w:rPr>
              <w:t>Output của hệ thống:</w:t>
            </w:r>
          </w:p>
          <w:p w:rsidR="00937D66" w:rsidRPr="00937D66" w:rsidRDefault="00937D66" w:rsidP="00937D66">
            <w:pPr>
              <w:numPr>
                <w:ilvl w:val="0"/>
                <w:numId w:val="44"/>
              </w:numPr>
              <w:jc w:val="left"/>
              <w:rPr>
                <w:sz w:val="24"/>
                <w:szCs w:val="24"/>
                <w:lang w:val="vi-VN"/>
              </w:rPr>
            </w:pPr>
            <w:r w:rsidRPr="00937D66">
              <w:rPr>
                <w:sz w:val="24"/>
                <w:szCs w:val="24"/>
                <w:lang w:val="vi-VN"/>
              </w:rPr>
              <w:t>Nhãn đối tượng (person, animal, vehicle…)</w:t>
            </w:r>
          </w:p>
          <w:p w:rsidR="00937D66" w:rsidRPr="00937D66" w:rsidRDefault="00937D66" w:rsidP="00937D66">
            <w:pPr>
              <w:numPr>
                <w:ilvl w:val="0"/>
                <w:numId w:val="44"/>
              </w:numPr>
              <w:jc w:val="left"/>
              <w:rPr>
                <w:sz w:val="24"/>
                <w:szCs w:val="24"/>
                <w:lang w:val="vi-VN"/>
              </w:rPr>
            </w:pPr>
            <w:r w:rsidRPr="00937D66">
              <w:rPr>
                <w:sz w:val="24"/>
                <w:szCs w:val="24"/>
                <w:lang w:val="vi-VN"/>
              </w:rPr>
              <w:t>Thông tin nhận diện khuôn mặt</w:t>
            </w:r>
          </w:p>
          <w:p w:rsidR="00937D66" w:rsidRPr="00937D66" w:rsidRDefault="00937D66" w:rsidP="00937D66">
            <w:pPr>
              <w:numPr>
                <w:ilvl w:val="0"/>
                <w:numId w:val="44"/>
              </w:numPr>
              <w:jc w:val="left"/>
              <w:rPr>
                <w:sz w:val="24"/>
                <w:szCs w:val="24"/>
                <w:lang w:val="vi-VN"/>
              </w:rPr>
            </w:pPr>
            <w:r w:rsidRPr="00937D66">
              <w:rPr>
                <w:sz w:val="24"/>
                <w:szCs w:val="24"/>
                <w:lang w:val="vi-VN"/>
              </w:rPr>
              <w:t>Trạng thái sự kiện (bình thường / bất thường)</w:t>
            </w:r>
          </w:p>
          <w:p w:rsidR="00937D66" w:rsidRPr="00937D66" w:rsidRDefault="00937D66" w:rsidP="00937D66">
            <w:pPr>
              <w:jc w:val="left"/>
              <w:rPr>
                <w:sz w:val="24"/>
                <w:szCs w:val="24"/>
                <w:lang w:val="vi-VN"/>
              </w:rPr>
            </w:pPr>
            <w:r w:rsidRPr="00937D66">
              <w:rPr>
                <w:sz w:val="24"/>
                <w:szCs w:val="24"/>
                <w:lang w:val="vi-VN"/>
              </w:rPr>
              <w:t>Giả thiết:</w:t>
            </w:r>
          </w:p>
          <w:p w:rsidR="00937D66" w:rsidRPr="00937D66" w:rsidRDefault="00937D66" w:rsidP="00937D66">
            <w:pPr>
              <w:numPr>
                <w:ilvl w:val="0"/>
                <w:numId w:val="45"/>
              </w:numPr>
              <w:jc w:val="left"/>
              <w:rPr>
                <w:sz w:val="24"/>
                <w:szCs w:val="24"/>
                <w:lang w:val="vi-VN"/>
              </w:rPr>
            </w:pPr>
            <w:r w:rsidRPr="00937D66">
              <w:rPr>
                <w:sz w:val="24"/>
                <w:szCs w:val="24"/>
                <w:lang w:val="vi-VN"/>
              </w:rPr>
              <w:t>Camera cung cấp hình ảnh đủ rõ để nhận diện đối tượng</w:t>
            </w:r>
          </w:p>
          <w:p w:rsidR="00937D66" w:rsidRPr="00937D66" w:rsidRDefault="00937D66" w:rsidP="00937D66">
            <w:pPr>
              <w:numPr>
                <w:ilvl w:val="0"/>
                <w:numId w:val="45"/>
              </w:numPr>
              <w:jc w:val="left"/>
              <w:rPr>
                <w:sz w:val="24"/>
                <w:szCs w:val="24"/>
                <w:lang w:val="vi-VN"/>
              </w:rPr>
            </w:pPr>
            <w:r w:rsidRPr="00937D66">
              <w:rPr>
                <w:sz w:val="24"/>
                <w:szCs w:val="24"/>
                <w:lang w:val="vi-VN"/>
              </w:rPr>
              <w:t>Các đối tượng xuất hiện trong phạm vi quan sát của camera</w:t>
            </w:r>
          </w:p>
          <w:p w:rsidR="00937D66" w:rsidRPr="00937D66" w:rsidRDefault="00937D66" w:rsidP="00937D66">
            <w:pPr>
              <w:jc w:val="left"/>
              <w:rPr>
                <w:sz w:val="24"/>
                <w:szCs w:val="24"/>
                <w:lang w:val="vi-VN"/>
              </w:rPr>
            </w:pPr>
            <w:r w:rsidRPr="00937D66">
              <w:rPr>
                <w:sz w:val="24"/>
                <w:szCs w:val="24"/>
                <w:lang w:val="vi-VN"/>
              </w:rPr>
              <w:t>Ràng buộc:</w:t>
            </w:r>
          </w:p>
          <w:p w:rsidR="00937D66" w:rsidRPr="00937D66" w:rsidRDefault="00937D66" w:rsidP="00937D66">
            <w:pPr>
              <w:numPr>
                <w:ilvl w:val="0"/>
                <w:numId w:val="46"/>
              </w:numPr>
              <w:jc w:val="left"/>
              <w:rPr>
                <w:sz w:val="24"/>
                <w:szCs w:val="24"/>
                <w:lang w:val="vi-VN"/>
              </w:rPr>
            </w:pPr>
            <w:r w:rsidRPr="00937D66">
              <w:rPr>
                <w:sz w:val="24"/>
                <w:szCs w:val="24"/>
                <w:lang w:val="vi-VN"/>
              </w:rPr>
              <w:t>Điều kiện ánh sáng thay đổi</w:t>
            </w:r>
          </w:p>
          <w:p w:rsidR="00937D66" w:rsidRPr="00937D66" w:rsidRDefault="00937D66" w:rsidP="00937D66">
            <w:pPr>
              <w:numPr>
                <w:ilvl w:val="0"/>
                <w:numId w:val="46"/>
              </w:numPr>
              <w:jc w:val="left"/>
              <w:rPr>
                <w:sz w:val="24"/>
                <w:szCs w:val="24"/>
                <w:lang w:val="vi-VN"/>
              </w:rPr>
            </w:pPr>
            <w:r w:rsidRPr="00937D66">
              <w:rPr>
                <w:sz w:val="24"/>
                <w:szCs w:val="24"/>
                <w:lang w:val="vi-VN"/>
              </w:rPr>
              <w:t>Góc quay camera khác nhau</w:t>
            </w:r>
          </w:p>
          <w:p w:rsidR="00937D66" w:rsidRPr="00937D66" w:rsidRDefault="00937D66" w:rsidP="00937D66">
            <w:pPr>
              <w:numPr>
                <w:ilvl w:val="0"/>
                <w:numId w:val="46"/>
              </w:numPr>
              <w:jc w:val="left"/>
              <w:rPr>
                <w:sz w:val="24"/>
                <w:szCs w:val="24"/>
                <w:lang w:val="vi-VN"/>
              </w:rPr>
            </w:pPr>
            <w:r w:rsidRPr="00937D66">
              <w:rPr>
                <w:sz w:val="24"/>
                <w:szCs w:val="24"/>
                <w:lang w:val="vi-VN"/>
              </w:rPr>
              <w:t>Nhiều đối tượng xuất hiện đồng thời</w:t>
            </w:r>
          </w:p>
          <w:p w:rsidR="00937D66" w:rsidRPr="00937D66" w:rsidRDefault="00937D66" w:rsidP="00937D66">
            <w:pPr>
              <w:jc w:val="left"/>
              <w:rPr>
                <w:sz w:val="24"/>
                <w:szCs w:val="24"/>
                <w:lang w:val="vi-VN"/>
              </w:rPr>
            </w:pPr>
            <w:r w:rsidRPr="00937D66">
              <w:rPr>
                <w:sz w:val="24"/>
                <w:szCs w:val="24"/>
                <w:lang w:val="vi-VN"/>
              </w:rPr>
              <w:t>Hướng tiếp cận:</w:t>
            </w:r>
          </w:p>
          <w:p w:rsidR="00937D66" w:rsidRPr="00937D66" w:rsidRDefault="00937D66" w:rsidP="00937D66">
            <w:pPr>
              <w:numPr>
                <w:ilvl w:val="0"/>
                <w:numId w:val="47"/>
              </w:numPr>
              <w:jc w:val="left"/>
              <w:rPr>
                <w:sz w:val="24"/>
                <w:szCs w:val="24"/>
                <w:lang w:val="vi-VN"/>
              </w:rPr>
            </w:pPr>
            <w:r w:rsidRPr="00937D66">
              <w:rPr>
                <w:sz w:val="24"/>
                <w:szCs w:val="24"/>
                <w:lang w:val="vi-VN"/>
              </w:rPr>
              <w:t xml:space="preserve">Sử dụng các mô hình </w:t>
            </w:r>
            <w:r w:rsidRPr="00937D66">
              <w:rPr>
                <w:b/>
                <w:bCs/>
                <w:sz w:val="24"/>
                <w:szCs w:val="24"/>
                <w:lang w:val="vi-VN"/>
              </w:rPr>
              <w:t>Deep Learning</w:t>
            </w:r>
            <w:r w:rsidRPr="00937D66">
              <w:rPr>
                <w:sz w:val="24"/>
                <w:szCs w:val="24"/>
                <w:lang w:val="vi-VN"/>
              </w:rPr>
              <w:t xml:space="preserve"> cho bài toán nhận diện hình ảnh và video.</w:t>
            </w:r>
          </w:p>
          <w:p w:rsidR="007D6737" w:rsidRPr="00937D66" w:rsidRDefault="007D6737" w:rsidP="007D6737">
            <w:pPr>
              <w:jc w:val="left"/>
              <w:rPr>
                <w:sz w:val="24"/>
                <w:szCs w:val="24"/>
                <w:lang w:val="vi-VN"/>
              </w:rPr>
            </w:pPr>
          </w:p>
        </w:tc>
      </w:tr>
      <w:tr w:rsidR="007D6737" w:rsidRPr="007D6737"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1.4</w:t>
            </w:r>
          </w:p>
        </w:tc>
        <w:tc>
          <w:tcPr>
            <w:tcW w:w="4483" w:type="pct"/>
            <w:vAlign w:val="center"/>
            <w:hideMark/>
          </w:tcPr>
          <w:p w:rsidR="00937D66" w:rsidRPr="00937D66" w:rsidRDefault="00937D66" w:rsidP="00937D66">
            <w:pPr>
              <w:jc w:val="left"/>
              <w:rPr>
                <w:sz w:val="24"/>
                <w:szCs w:val="24"/>
                <w:lang w:val="vi-VN"/>
              </w:rPr>
            </w:pPr>
            <w:r w:rsidRPr="00937D66">
              <w:rPr>
                <w:sz w:val="24"/>
                <w:szCs w:val="24"/>
                <w:lang w:val="vi-VN"/>
              </w:rPr>
              <w:t>Các tiêu chí đánh giá mô hình bao gồm:</w:t>
            </w:r>
          </w:p>
          <w:p w:rsidR="00937D66" w:rsidRPr="00937D66" w:rsidRDefault="00937D66" w:rsidP="00937D66">
            <w:pPr>
              <w:numPr>
                <w:ilvl w:val="0"/>
                <w:numId w:val="48"/>
              </w:numPr>
              <w:jc w:val="left"/>
              <w:rPr>
                <w:sz w:val="24"/>
                <w:szCs w:val="24"/>
                <w:lang w:val="vi-VN"/>
              </w:rPr>
            </w:pPr>
            <w:r w:rsidRPr="00937D66">
              <w:rPr>
                <w:sz w:val="24"/>
                <w:szCs w:val="24"/>
                <w:lang w:val="vi-VN"/>
              </w:rPr>
              <w:t>Accuracy</w:t>
            </w:r>
          </w:p>
          <w:p w:rsidR="00937D66" w:rsidRPr="00937D66" w:rsidRDefault="00937D66" w:rsidP="00937D66">
            <w:pPr>
              <w:numPr>
                <w:ilvl w:val="0"/>
                <w:numId w:val="48"/>
              </w:numPr>
              <w:jc w:val="left"/>
              <w:rPr>
                <w:sz w:val="24"/>
                <w:szCs w:val="24"/>
                <w:lang w:val="vi-VN"/>
              </w:rPr>
            </w:pPr>
            <w:r w:rsidRPr="00937D66">
              <w:rPr>
                <w:sz w:val="24"/>
                <w:szCs w:val="24"/>
                <w:lang w:val="vi-VN"/>
              </w:rPr>
              <w:t>Precision</w:t>
            </w:r>
          </w:p>
          <w:p w:rsidR="00937D66" w:rsidRPr="00937D66" w:rsidRDefault="00937D66" w:rsidP="00937D66">
            <w:pPr>
              <w:numPr>
                <w:ilvl w:val="0"/>
                <w:numId w:val="48"/>
              </w:numPr>
              <w:jc w:val="left"/>
              <w:rPr>
                <w:sz w:val="24"/>
                <w:szCs w:val="24"/>
                <w:lang w:val="vi-VN"/>
              </w:rPr>
            </w:pPr>
            <w:r w:rsidRPr="00937D66">
              <w:rPr>
                <w:sz w:val="24"/>
                <w:szCs w:val="24"/>
                <w:lang w:val="vi-VN"/>
              </w:rPr>
              <w:t>Recall</w:t>
            </w:r>
          </w:p>
          <w:p w:rsidR="00937D66" w:rsidRPr="00937D66" w:rsidRDefault="00937D66" w:rsidP="00937D66">
            <w:pPr>
              <w:numPr>
                <w:ilvl w:val="0"/>
                <w:numId w:val="48"/>
              </w:numPr>
              <w:jc w:val="left"/>
              <w:rPr>
                <w:sz w:val="24"/>
                <w:szCs w:val="24"/>
                <w:lang w:val="vi-VN"/>
              </w:rPr>
            </w:pPr>
            <w:r w:rsidRPr="00937D66">
              <w:rPr>
                <w:sz w:val="24"/>
                <w:szCs w:val="24"/>
                <w:lang w:val="vi-VN"/>
              </w:rPr>
              <w:t>F1-score</w:t>
            </w:r>
          </w:p>
          <w:p w:rsidR="00937D66" w:rsidRPr="00937D66" w:rsidRDefault="00937D66" w:rsidP="00937D66">
            <w:pPr>
              <w:numPr>
                <w:ilvl w:val="0"/>
                <w:numId w:val="48"/>
              </w:numPr>
              <w:jc w:val="left"/>
              <w:rPr>
                <w:sz w:val="24"/>
                <w:szCs w:val="24"/>
                <w:lang w:val="vi-VN"/>
              </w:rPr>
            </w:pPr>
            <w:r w:rsidRPr="00937D66">
              <w:rPr>
                <w:sz w:val="24"/>
                <w:szCs w:val="24"/>
                <w:lang w:val="vi-VN"/>
              </w:rPr>
              <w:t>FPS (Frames per second) đối với xử lý video</w:t>
            </w:r>
          </w:p>
          <w:p w:rsidR="007D6737" w:rsidRPr="00937D66" w:rsidRDefault="007D6737" w:rsidP="007D6737">
            <w:pPr>
              <w:jc w:val="left"/>
              <w:rPr>
                <w:sz w:val="24"/>
                <w:szCs w:val="24"/>
                <w:lang w:val="en-US"/>
              </w:rPr>
            </w:pPr>
          </w:p>
        </w:tc>
      </w:tr>
      <w:tr w:rsidR="007D6737" w:rsidRPr="00937D66"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2.1</w:t>
            </w:r>
          </w:p>
        </w:tc>
        <w:tc>
          <w:tcPr>
            <w:tcW w:w="4483" w:type="pct"/>
            <w:vAlign w:val="center"/>
            <w:hideMark/>
          </w:tcPr>
          <w:p w:rsidR="00937D66" w:rsidRPr="00937D66" w:rsidRDefault="00937D66" w:rsidP="00937D66">
            <w:pPr>
              <w:jc w:val="left"/>
              <w:rPr>
                <w:b/>
                <w:bCs/>
                <w:sz w:val="24"/>
                <w:szCs w:val="24"/>
                <w:lang w:val="vi-VN"/>
              </w:rPr>
            </w:pPr>
            <w:r w:rsidRPr="00937D66">
              <w:rPr>
                <w:b/>
                <w:bCs/>
                <w:sz w:val="24"/>
                <w:szCs w:val="24"/>
                <w:lang w:val="vi-VN"/>
              </w:rPr>
              <w:t>Xây dựng / lựa chọn mô hình học máy</w:t>
            </w:r>
          </w:p>
          <w:p w:rsidR="00937D66" w:rsidRPr="00937D66" w:rsidRDefault="00937D66" w:rsidP="00937D66">
            <w:pPr>
              <w:jc w:val="left"/>
              <w:rPr>
                <w:b/>
                <w:bCs/>
                <w:sz w:val="24"/>
                <w:szCs w:val="24"/>
                <w:lang w:val="vi-VN"/>
              </w:rPr>
            </w:pPr>
            <w:r w:rsidRPr="00937D66">
              <w:rPr>
                <w:b/>
                <w:bCs/>
                <w:sz w:val="24"/>
                <w:szCs w:val="24"/>
                <w:lang w:val="vi-VN"/>
              </w:rPr>
              <w:t>2.1 Lựa chọn mô hình</w:t>
            </w:r>
          </w:p>
          <w:p w:rsidR="00937D66" w:rsidRPr="00937D66" w:rsidRDefault="00937D66" w:rsidP="00937D66">
            <w:pPr>
              <w:jc w:val="left"/>
              <w:rPr>
                <w:sz w:val="24"/>
                <w:szCs w:val="24"/>
                <w:lang w:val="vi-VN"/>
              </w:rPr>
            </w:pPr>
            <w:r w:rsidRPr="00937D66">
              <w:rPr>
                <w:sz w:val="24"/>
                <w:szCs w:val="24"/>
                <w:lang w:val="vi-VN"/>
              </w:rPr>
              <w:t>Một số mô hình dự kiến sử dụng:</w:t>
            </w:r>
          </w:p>
          <w:p w:rsidR="00937D66" w:rsidRPr="00937D66" w:rsidRDefault="00937D66" w:rsidP="00937D66">
            <w:pPr>
              <w:numPr>
                <w:ilvl w:val="0"/>
                <w:numId w:val="49"/>
              </w:numPr>
              <w:jc w:val="left"/>
              <w:rPr>
                <w:sz w:val="24"/>
                <w:szCs w:val="24"/>
                <w:lang w:val="vi-VN"/>
              </w:rPr>
            </w:pPr>
            <w:r w:rsidRPr="00937D66">
              <w:rPr>
                <w:b/>
                <w:bCs/>
                <w:sz w:val="24"/>
                <w:szCs w:val="24"/>
                <w:lang w:val="vi-VN"/>
              </w:rPr>
              <w:t>YOLOv8</w:t>
            </w:r>
            <w:r w:rsidRPr="00937D66">
              <w:rPr>
                <w:sz w:val="24"/>
                <w:szCs w:val="24"/>
                <w:lang w:val="vi-VN"/>
              </w:rPr>
              <w:t xml:space="preserve"> để phát hiện đối tượng trong video</w:t>
            </w:r>
          </w:p>
          <w:p w:rsidR="00937D66" w:rsidRPr="00937D66" w:rsidRDefault="00937D66" w:rsidP="00937D66">
            <w:pPr>
              <w:numPr>
                <w:ilvl w:val="0"/>
                <w:numId w:val="49"/>
              </w:numPr>
              <w:jc w:val="left"/>
              <w:rPr>
                <w:sz w:val="24"/>
                <w:szCs w:val="24"/>
                <w:lang w:val="vi-VN"/>
              </w:rPr>
            </w:pPr>
            <w:r w:rsidRPr="00937D66">
              <w:rPr>
                <w:b/>
                <w:bCs/>
                <w:sz w:val="24"/>
                <w:szCs w:val="24"/>
                <w:lang w:val="vi-VN"/>
              </w:rPr>
              <w:t>DeepSORT</w:t>
            </w:r>
            <w:r w:rsidRPr="00937D66">
              <w:rPr>
                <w:sz w:val="24"/>
                <w:szCs w:val="24"/>
                <w:lang w:val="vi-VN"/>
              </w:rPr>
              <w:t xml:space="preserve"> để theo dõi đối tượng</w:t>
            </w:r>
          </w:p>
          <w:p w:rsidR="00937D66" w:rsidRPr="00937D66" w:rsidRDefault="00937D66" w:rsidP="00937D66">
            <w:pPr>
              <w:numPr>
                <w:ilvl w:val="0"/>
                <w:numId w:val="49"/>
              </w:numPr>
              <w:jc w:val="left"/>
              <w:rPr>
                <w:sz w:val="24"/>
                <w:szCs w:val="24"/>
                <w:lang w:val="vi-VN"/>
              </w:rPr>
            </w:pPr>
            <w:r w:rsidRPr="00937D66">
              <w:rPr>
                <w:b/>
                <w:bCs/>
                <w:sz w:val="24"/>
                <w:szCs w:val="24"/>
                <w:lang w:val="vi-VN"/>
              </w:rPr>
              <w:t>FaceNet hoặc ArcFace</w:t>
            </w:r>
            <w:r w:rsidRPr="00937D66">
              <w:rPr>
                <w:sz w:val="24"/>
                <w:szCs w:val="24"/>
                <w:lang w:val="vi-VN"/>
              </w:rPr>
              <w:t xml:space="preserve"> để nhận diện khuôn mặt</w:t>
            </w:r>
          </w:p>
          <w:p w:rsidR="00937D66" w:rsidRPr="00937D66" w:rsidRDefault="00937D66" w:rsidP="00937D66">
            <w:pPr>
              <w:jc w:val="left"/>
              <w:rPr>
                <w:sz w:val="24"/>
                <w:szCs w:val="24"/>
                <w:lang w:val="vi-VN"/>
              </w:rPr>
            </w:pPr>
            <w:r w:rsidRPr="00937D66">
              <w:rPr>
                <w:sz w:val="24"/>
                <w:szCs w:val="24"/>
                <w:lang w:val="vi-VN"/>
              </w:rPr>
              <w:t xml:space="preserve">Các mô hình này được lựa chọn vì có </w:t>
            </w:r>
            <w:r w:rsidRPr="00937D66">
              <w:rPr>
                <w:b/>
                <w:bCs/>
                <w:sz w:val="24"/>
                <w:szCs w:val="24"/>
                <w:lang w:val="vi-VN"/>
              </w:rPr>
              <w:t>độ chính xác cao và khả năng xử lý thời gian thực</w:t>
            </w:r>
            <w:r w:rsidRPr="00937D66">
              <w:rPr>
                <w:sz w:val="24"/>
                <w:szCs w:val="24"/>
                <w:lang w:val="vi-VN"/>
              </w:rPr>
              <w:t>.</w:t>
            </w:r>
          </w:p>
          <w:p w:rsidR="007D6737" w:rsidRPr="00937D66" w:rsidRDefault="007D6737" w:rsidP="007D6737">
            <w:pPr>
              <w:jc w:val="left"/>
              <w:rPr>
                <w:sz w:val="24"/>
                <w:szCs w:val="24"/>
                <w:lang w:val="vi-VN"/>
              </w:rPr>
            </w:pPr>
          </w:p>
        </w:tc>
      </w:tr>
      <w:tr w:rsidR="007D6737" w:rsidRPr="00937D66"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2.2</w:t>
            </w:r>
          </w:p>
        </w:tc>
        <w:tc>
          <w:tcPr>
            <w:tcW w:w="4483" w:type="pct"/>
            <w:vAlign w:val="center"/>
            <w:hideMark/>
          </w:tcPr>
          <w:p w:rsidR="00937D66" w:rsidRPr="00937D66" w:rsidRDefault="00937D66" w:rsidP="00937D66">
            <w:pPr>
              <w:jc w:val="left"/>
              <w:rPr>
                <w:b/>
                <w:bCs/>
                <w:sz w:val="24"/>
                <w:szCs w:val="24"/>
                <w:lang w:val="vi-VN"/>
              </w:rPr>
            </w:pPr>
            <w:r w:rsidRPr="00937D66">
              <w:rPr>
                <w:b/>
                <w:bCs/>
                <w:sz w:val="24"/>
                <w:szCs w:val="24"/>
                <w:lang w:val="vi-VN"/>
              </w:rPr>
              <w:t>Thiết kế và huấn luyện mô hình</w:t>
            </w:r>
          </w:p>
          <w:p w:rsidR="00937D66" w:rsidRPr="00937D66" w:rsidRDefault="00937D66" w:rsidP="00937D66">
            <w:pPr>
              <w:jc w:val="left"/>
              <w:rPr>
                <w:sz w:val="24"/>
                <w:szCs w:val="24"/>
                <w:lang w:val="vi-VN"/>
              </w:rPr>
            </w:pPr>
            <w:r w:rsidRPr="00937D66">
              <w:rPr>
                <w:sz w:val="24"/>
                <w:szCs w:val="24"/>
                <w:lang w:val="vi-VN"/>
              </w:rPr>
              <w:t>Quy trình thực hiện gồm:</w:t>
            </w:r>
          </w:p>
          <w:p w:rsidR="00937D66" w:rsidRPr="00937D66" w:rsidRDefault="00937D66" w:rsidP="00937D66">
            <w:pPr>
              <w:numPr>
                <w:ilvl w:val="0"/>
                <w:numId w:val="50"/>
              </w:numPr>
              <w:jc w:val="left"/>
              <w:rPr>
                <w:sz w:val="24"/>
                <w:szCs w:val="24"/>
                <w:lang w:val="vi-VN"/>
              </w:rPr>
            </w:pPr>
            <w:r w:rsidRPr="00937D66">
              <w:rPr>
                <w:sz w:val="24"/>
                <w:szCs w:val="24"/>
                <w:lang w:val="vi-VN"/>
              </w:rPr>
              <w:t>Thu thập và tiền xử lý dữ liệu</w:t>
            </w:r>
          </w:p>
          <w:p w:rsidR="00937D66" w:rsidRPr="00937D66" w:rsidRDefault="00937D66" w:rsidP="00937D66">
            <w:pPr>
              <w:numPr>
                <w:ilvl w:val="0"/>
                <w:numId w:val="50"/>
              </w:numPr>
              <w:jc w:val="left"/>
              <w:rPr>
                <w:sz w:val="24"/>
                <w:szCs w:val="24"/>
                <w:lang w:val="vi-VN"/>
              </w:rPr>
            </w:pPr>
            <w:r w:rsidRPr="00937D66">
              <w:rPr>
                <w:sz w:val="24"/>
                <w:szCs w:val="24"/>
                <w:lang w:val="vi-VN"/>
              </w:rPr>
              <w:t>Huấn luyện mô hình nhận diện đối tượng</w:t>
            </w:r>
          </w:p>
          <w:p w:rsidR="00937D66" w:rsidRPr="00937D66" w:rsidRDefault="00937D66" w:rsidP="00937D66">
            <w:pPr>
              <w:numPr>
                <w:ilvl w:val="0"/>
                <w:numId w:val="50"/>
              </w:numPr>
              <w:jc w:val="left"/>
              <w:rPr>
                <w:sz w:val="24"/>
                <w:szCs w:val="24"/>
                <w:lang w:val="vi-VN"/>
              </w:rPr>
            </w:pPr>
            <w:r w:rsidRPr="00937D66">
              <w:rPr>
                <w:sz w:val="24"/>
                <w:szCs w:val="24"/>
                <w:lang w:val="vi-VN"/>
              </w:rPr>
              <w:t>Huấn luyện mô hình nhận diện khuôn mặt</w:t>
            </w:r>
          </w:p>
          <w:p w:rsidR="00937D66" w:rsidRPr="00937D66" w:rsidRDefault="00937D66" w:rsidP="00937D66">
            <w:pPr>
              <w:numPr>
                <w:ilvl w:val="0"/>
                <w:numId w:val="50"/>
              </w:numPr>
              <w:jc w:val="left"/>
              <w:rPr>
                <w:sz w:val="24"/>
                <w:szCs w:val="24"/>
                <w:lang w:val="vi-VN"/>
              </w:rPr>
            </w:pPr>
            <w:r w:rsidRPr="00937D66">
              <w:rPr>
                <w:sz w:val="24"/>
                <w:szCs w:val="24"/>
                <w:lang w:val="vi-VN"/>
              </w:rPr>
              <w:t>Tích hợp các mô hình vào hệ thống xử lý video</w:t>
            </w:r>
          </w:p>
          <w:p w:rsidR="00937D66" w:rsidRPr="00937D66" w:rsidRDefault="00937D66" w:rsidP="00937D66">
            <w:pPr>
              <w:numPr>
                <w:ilvl w:val="0"/>
                <w:numId w:val="50"/>
              </w:numPr>
              <w:jc w:val="left"/>
              <w:rPr>
                <w:sz w:val="24"/>
                <w:szCs w:val="24"/>
                <w:lang w:val="vi-VN"/>
              </w:rPr>
            </w:pPr>
            <w:r w:rsidRPr="00937D66">
              <w:rPr>
                <w:sz w:val="24"/>
                <w:szCs w:val="24"/>
                <w:lang w:val="vi-VN"/>
              </w:rPr>
              <w:t>Tối ưu hiệu năng hệ thống</w:t>
            </w:r>
          </w:p>
          <w:p w:rsidR="007D6737" w:rsidRPr="00937D66" w:rsidRDefault="007D6737" w:rsidP="007D6737">
            <w:pPr>
              <w:jc w:val="left"/>
              <w:rPr>
                <w:sz w:val="24"/>
                <w:szCs w:val="24"/>
                <w:lang w:val="vi-VN"/>
              </w:rPr>
            </w:pPr>
          </w:p>
        </w:tc>
      </w:tr>
      <w:tr w:rsidR="007D6737" w:rsidRPr="00937D66" w:rsidTr="00937D66">
        <w:trPr>
          <w:trHeight w:val="699"/>
        </w:trPr>
        <w:tc>
          <w:tcPr>
            <w:tcW w:w="517" w:type="pct"/>
            <w:hideMark/>
          </w:tcPr>
          <w:p w:rsidR="007D6737" w:rsidRPr="007D6737" w:rsidRDefault="007D6737" w:rsidP="007D6737">
            <w:pPr>
              <w:rPr>
                <w:sz w:val="24"/>
                <w:szCs w:val="24"/>
                <w:lang w:val="en-US"/>
              </w:rPr>
            </w:pPr>
            <w:r w:rsidRPr="007D6737">
              <w:rPr>
                <w:sz w:val="24"/>
                <w:szCs w:val="24"/>
                <w:lang w:val="en-US"/>
              </w:rPr>
              <w:t>3.1</w:t>
            </w:r>
          </w:p>
        </w:tc>
        <w:tc>
          <w:tcPr>
            <w:tcW w:w="4483" w:type="pct"/>
            <w:vAlign w:val="center"/>
            <w:hideMark/>
          </w:tcPr>
          <w:p w:rsidR="00937D66" w:rsidRPr="00937D66" w:rsidRDefault="00937D66" w:rsidP="00937D66">
            <w:pPr>
              <w:jc w:val="left"/>
              <w:rPr>
                <w:b/>
                <w:bCs/>
                <w:sz w:val="24"/>
                <w:szCs w:val="24"/>
                <w:lang w:val="vi-VN"/>
              </w:rPr>
            </w:pPr>
            <w:r w:rsidRPr="00937D66">
              <w:rPr>
                <w:b/>
                <w:bCs/>
                <w:sz w:val="24"/>
                <w:szCs w:val="24"/>
                <w:lang w:val="vi-VN"/>
              </w:rPr>
              <w:t>Đánh giá hiệu năng</w:t>
            </w:r>
          </w:p>
          <w:p w:rsidR="00937D66" w:rsidRPr="00937D66" w:rsidRDefault="00937D66" w:rsidP="00937D66">
            <w:pPr>
              <w:jc w:val="left"/>
              <w:rPr>
                <w:sz w:val="24"/>
                <w:szCs w:val="24"/>
                <w:lang w:val="vi-VN"/>
              </w:rPr>
            </w:pPr>
            <w:r w:rsidRPr="00937D66">
              <w:rPr>
                <w:sz w:val="24"/>
                <w:szCs w:val="24"/>
                <w:lang w:val="vi-VN"/>
              </w:rPr>
              <w:t>Mô hình sẽ được đánh giá trên tập dữ liệu kiểm thử thông qua các chỉ số:</w:t>
            </w:r>
          </w:p>
          <w:p w:rsidR="00937D66" w:rsidRPr="00937D66" w:rsidRDefault="00937D66" w:rsidP="00937D66">
            <w:pPr>
              <w:numPr>
                <w:ilvl w:val="0"/>
                <w:numId w:val="51"/>
              </w:numPr>
              <w:jc w:val="left"/>
              <w:rPr>
                <w:sz w:val="24"/>
                <w:szCs w:val="24"/>
                <w:lang w:val="vi-VN"/>
              </w:rPr>
            </w:pPr>
            <w:r w:rsidRPr="00937D66">
              <w:rPr>
                <w:sz w:val="24"/>
                <w:szCs w:val="24"/>
                <w:lang w:val="vi-VN"/>
              </w:rPr>
              <w:t>Accuracy</w:t>
            </w:r>
          </w:p>
          <w:p w:rsidR="00937D66" w:rsidRPr="00937D66" w:rsidRDefault="00937D66" w:rsidP="00937D66">
            <w:pPr>
              <w:numPr>
                <w:ilvl w:val="0"/>
                <w:numId w:val="51"/>
              </w:numPr>
              <w:jc w:val="left"/>
              <w:rPr>
                <w:sz w:val="24"/>
                <w:szCs w:val="24"/>
                <w:lang w:val="vi-VN"/>
              </w:rPr>
            </w:pPr>
            <w:r w:rsidRPr="00937D66">
              <w:rPr>
                <w:sz w:val="24"/>
                <w:szCs w:val="24"/>
                <w:lang w:val="vi-VN"/>
              </w:rPr>
              <w:t>Precision</w:t>
            </w:r>
          </w:p>
          <w:p w:rsidR="00937D66" w:rsidRPr="00937D66" w:rsidRDefault="00937D66" w:rsidP="00937D66">
            <w:pPr>
              <w:numPr>
                <w:ilvl w:val="0"/>
                <w:numId w:val="51"/>
              </w:numPr>
              <w:jc w:val="left"/>
              <w:rPr>
                <w:sz w:val="24"/>
                <w:szCs w:val="24"/>
                <w:lang w:val="vi-VN"/>
              </w:rPr>
            </w:pPr>
            <w:r w:rsidRPr="00937D66">
              <w:rPr>
                <w:sz w:val="24"/>
                <w:szCs w:val="24"/>
                <w:lang w:val="vi-VN"/>
              </w:rPr>
              <w:t>Recall</w:t>
            </w:r>
          </w:p>
          <w:p w:rsidR="00937D66" w:rsidRPr="00937D66" w:rsidRDefault="00937D66" w:rsidP="00937D66">
            <w:pPr>
              <w:numPr>
                <w:ilvl w:val="0"/>
                <w:numId w:val="51"/>
              </w:numPr>
              <w:jc w:val="left"/>
              <w:rPr>
                <w:sz w:val="24"/>
                <w:szCs w:val="24"/>
                <w:lang w:val="vi-VN"/>
              </w:rPr>
            </w:pPr>
            <w:r w:rsidRPr="00937D66">
              <w:rPr>
                <w:sz w:val="24"/>
                <w:szCs w:val="24"/>
                <w:lang w:val="vi-VN"/>
              </w:rPr>
              <w:t>F1-score</w:t>
            </w:r>
          </w:p>
          <w:p w:rsidR="00937D66" w:rsidRPr="00937D66" w:rsidRDefault="00937D66" w:rsidP="00937D66">
            <w:pPr>
              <w:jc w:val="left"/>
              <w:rPr>
                <w:sz w:val="24"/>
                <w:szCs w:val="24"/>
                <w:lang w:val="vi-VN"/>
              </w:rPr>
            </w:pPr>
            <w:r w:rsidRPr="00937D66">
              <w:rPr>
                <w:sz w:val="24"/>
                <w:szCs w:val="24"/>
                <w:lang w:val="vi-VN"/>
              </w:rPr>
              <w:lastRenderedPageBreak/>
              <w:t xml:space="preserve">Ngoài ra hệ thống cũng được đánh giá về </w:t>
            </w:r>
            <w:r w:rsidRPr="00937D66">
              <w:rPr>
                <w:b/>
                <w:bCs/>
                <w:sz w:val="24"/>
                <w:szCs w:val="24"/>
                <w:lang w:val="vi-VN"/>
              </w:rPr>
              <w:t>tốc độ xử lý video thời gian thực</w:t>
            </w:r>
            <w:r w:rsidRPr="00937D66">
              <w:rPr>
                <w:sz w:val="24"/>
                <w:szCs w:val="24"/>
                <w:lang w:val="vi-VN"/>
              </w:rPr>
              <w:t>.</w:t>
            </w:r>
          </w:p>
          <w:p w:rsidR="007D6737" w:rsidRPr="00937D66" w:rsidRDefault="007D6737" w:rsidP="007D6737">
            <w:pPr>
              <w:jc w:val="left"/>
              <w:rPr>
                <w:sz w:val="24"/>
                <w:szCs w:val="24"/>
                <w:lang w:val="vi-VN"/>
              </w:rPr>
            </w:pPr>
          </w:p>
        </w:tc>
      </w:tr>
      <w:tr w:rsidR="007D6737" w:rsidRPr="007D6737"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lastRenderedPageBreak/>
              <w:t>3.2</w:t>
            </w:r>
          </w:p>
        </w:tc>
        <w:tc>
          <w:tcPr>
            <w:tcW w:w="4483" w:type="pct"/>
            <w:vAlign w:val="center"/>
            <w:hideMark/>
          </w:tcPr>
          <w:p w:rsidR="00937D66" w:rsidRPr="00937D66" w:rsidRDefault="00937D66" w:rsidP="00937D66">
            <w:pPr>
              <w:jc w:val="left"/>
              <w:rPr>
                <w:b/>
                <w:bCs/>
                <w:sz w:val="24"/>
                <w:szCs w:val="24"/>
                <w:lang w:val="vi-VN"/>
              </w:rPr>
            </w:pPr>
            <w:r w:rsidRPr="00937D66">
              <w:rPr>
                <w:b/>
                <w:bCs/>
                <w:sz w:val="24"/>
                <w:szCs w:val="24"/>
                <w:lang w:val="vi-VN"/>
              </w:rPr>
              <w:t>So sánh mô hình</w:t>
            </w:r>
          </w:p>
          <w:p w:rsidR="00937D66" w:rsidRPr="00937D66" w:rsidRDefault="00937D66" w:rsidP="00937D66">
            <w:pPr>
              <w:jc w:val="left"/>
              <w:rPr>
                <w:sz w:val="24"/>
                <w:szCs w:val="24"/>
                <w:lang w:val="vi-VN"/>
              </w:rPr>
            </w:pPr>
            <w:r w:rsidRPr="00937D66">
              <w:rPr>
                <w:sz w:val="24"/>
                <w:szCs w:val="24"/>
                <w:lang w:val="vi-VN"/>
              </w:rPr>
              <w:t>Các mô hình phát hiện đối tượng hoặc nhận diện khuôn mặt khác nhau có thể được thử nghiệm và so sánh nhằm tìm ra mô hình phù hợp nhất cho hệ thống.</w:t>
            </w:r>
          </w:p>
          <w:p w:rsidR="007D6737" w:rsidRPr="00937D66" w:rsidRDefault="007D6737" w:rsidP="007D6737">
            <w:pPr>
              <w:jc w:val="left"/>
              <w:rPr>
                <w:sz w:val="24"/>
                <w:szCs w:val="24"/>
                <w:lang w:val="vi-VN"/>
              </w:rPr>
            </w:pPr>
          </w:p>
        </w:tc>
      </w:tr>
      <w:tr w:rsidR="007D6737" w:rsidRPr="00937D66"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4.1</w:t>
            </w:r>
          </w:p>
        </w:tc>
        <w:tc>
          <w:tcPr>
            <w:tcW w:w="4483" w:type="pct"/>
            <w:vAlign w:val="center"/>
            <w:hideMark/>
          </w:tcPr>
          <w:p w:rsidR="00937D66" w:rsidRPr="00937D66" w:rsidRDefault="00937D66" w:rsidP="00937D66">
            <w:pPr>
              <w:jc w:val="left"/>
              <w:rPr>
                <w:b/>
                <w:bCs/>
                <w:sz w:val="24"/>
                <w:szCs w:val="24"/>
                <w:lang w:val="vi-VN"/>
              </w:rPr>
            </w:pPr>
            <w:r w:rsidRPr="00937D66">
              <w:rPr>
                <w:b/>
                <w:bCs/>
                <w:sz w:val="24"/>
                <w:szCs w:val="24"/>
                <w:lang w:val="vi-VN"/>
              </w:rPr>
              <w:t>Thiết kế và triển khai hệ thống</w:t>
            </w:r>
          </w:p>
          <w:p w:rsidR="00937D66" w:rsidRPr="00937D66" w:rsidRDefault="00937D66" w:rsidP="00937D66">
            <w:pPr>
              <w:jc w:val="left"/>
              <w:rPr>
                <w:sz w:val="24"/>
                <w:szCs w:val="24"/>
                <w:lang w:val="vi-VN"/>
              </w:rPr>
            </w:pPr>
            <w:r w:rsidRPr="00937D66">
              <w:rPr>
                <w:sz w:val="24"/>
                <w:szCs w:val="24"/>
                <w:lang w:val="vi-VN"/>
              </w:rPr>
              <w:t>Hệ thống được xây dựng dưới dạng một ứng dụng phần mềm gồm:</w:t>
            </w:r>
          </w:p>
          <w:p w:rsidR="00937D66" w:rsidRPr="00937D66" w:rsidRDefault="00937D66" w:rsidP="00937D66">
            <w:pPr>
              <w:numPr>
                <w:ilvl w:val="0"/>
                <w:numId w:val="52"/>
              </w:numPr>
              <w:jc w:val="left"/>
              <w:rPr>
                <w:sz w:val="24"/>
                <w:szCs w:val="24"/>
                <w:lang w:val="vi-VN"/>
              </w:rPr>
            </w:pPr>
            <w:r w:rsidRPr="00937D66">
              <w:rPr>
                <w:sz w:val="24"/>
                <w:szCs w:val="24"/>
                <w:lang w:val="vi-VN"/>
              </w:rPr>
              <w:t>Module thu nhận video từ camera</w:t>
            </w:r>
          </w:p>
          <w:p w:rsidR="00937D66" w:rsidRPr="00937D66" w:rsidRDefault="00937D66" w:rsidP="00937D66">
            <w:pPr>
              <w:numPr>
                <w:ilvl w:val="0"/>
                <w:numId w:val="52"/>
              </w:numPr>
              <w:jc w:val="left"/>
              <w:rPr>
                <w:sz w:val="24"/>
                <w:szCs w:val="24"/>
                <w:lang w:val="vi-VN"/>
              </w:rPr>
            </w:pPr>
            <w:r w:rsidRPr="00937D66">
              <w:rPr>
                <w:sz w:val="24"/>
                <w:szCs w:val="24"/>
                <w:lang w:val="vi-VN"/>
              </w:rPr>
              <w:t>Module phân tích video bằng AI</w:t>
            </w:r>
          </w:p>
          <w:p w:rsidR="00937D66" w:rsidRPr="00937D66" w:rsidRDefault="00937D66" w:rsidP="00937D66">
            <w:pPr>
              <w:numPr>
                <w:ilvl w:val="0"/>
                <w:numId w:val="52"/>
              </w:numPr>
              <w:jc w:val="left"/>
              <w:rPr>
                <w:sz w:val="24"/>
                <w:szCs w:val="24"/>
                <w:lang w:val="vi-VN"/>
              </w:rPr>
            </w:pPr>
            <w:r w:rsidRPr="00937D66">
              <w:rPr>
                <w:sz w:val="24"/>
                <w:szCs w:val="24"/>
                <w:lang w:val="vi-VN"/>
              </w:rPr>
              <w:t>Module nhận diện đối tượng và khuôn mặt</w:t>
            </w:r>
          </w:p>
          <w:p w:rsidR="00937D66" w:rsidRPr="00937D66" w:rsidRDefault="00937D66" w:rsidP="00937D66">
            <w:pPr>
              <w:numPr>
                <w:ilvl w:val="0"/>
                <w:numId w:val="52"/>
              </w:numPr>
              <w:jc w:val="left"/>
              <w:rPr>
                <w:sz w:val="24"/>
                <w:szCs w:val="24"/>
                <w:lang w:val="vi-VN"/>
              </w:rPr>
            </w:pPr>
            <w:r w:rsidRPr="00937D66">
              <w:rPr>
                <w:sz w:val="24"/>
                <w:szCs w:val="24"/>
                <w:lang w:val="vi-VN"/>
              </w:rPr>
              <w:t>Module phân tích ngữ cảnh</w:t>
            </w:r>
          </w:p>
          <w:p w:rsidR="007D6737" w:rsidRPr="00937D66" w:rsidRDefault="00937D66" w:rsidP="007D6737">
            <w:pPr>
              <w:numPr>
                <w:ilvl w:val="0"/>
                <w:numId w:val="52"/>
              </w:numPr>
              <w:jc w:val="left"/>
              <w:rPr>
                <w:sz w:val="24"/>
                <w:szCs w:val="24"/>
                <w:lang w:val="vi-VN"/>
              </w:rPr>
            </w:pPr>
            <w:r w:rsidRPr="00937D66">
              <w:rPr>
                <w:sz w:val="24"/>
                <w:szCs w:val="24"/>
                <w:lang w:val="vi-VN"/>
              </w:rPr>
              <w:t>Giao diện hiển thị kết quả cho người dùng</w:t>
            </w:r>
          </w:p>
        </w:tc>
      </w:tr>
      <w:tr w:rsidR="007D6737" w:rsidRPr="00937D66" w:rsidTr="007D6737">
        <w:trPr>
          <w:trHeight w:val="315"/>
        </w:trPr>
        <w:tc>
          <w:tcPr>
            <w:tcW w:w="517" w:type="pct"/>
            <w:hideMark/>
          </w:tcPr>
          <w:p w:rsidR="007D6737" w:rsidRPr="007D6737" w:rsidRDefault="007D6737" w:rsidP="007D6737">
            <w:pPr>
              <w:rPr>
                <w:sz w:val="24"/>
                <w:szCs w:val="24"/>
                <w:lang w:val="en-US"/>
              </w:rPr>
            </w:pPr>
            <w:r w:rsidRPr="007D6737">
              <w:rPr>
                <w:sz w:val="24"/>
                <w:szCs w:val="24"/>
                <w:lang w:val="en-US"/>
              </w:rPr>
              <w:t>4.2</w:t>
            </w:r>
          </w:p>
        </w:tc>
        <w:tc>
          <w:tcPr>
            <w:tcW w:w="4483" w:type="pct"/>
            <w:vAlign w:val="center"/>
            <w:hideMark/>
          </w:tcPr>
          <w:p w:rsidR="00937D66" w:rsidRPr="00937D66" w:rsidRDefault="00937D66" w:rsidP="00937D66">
            <w:pPr>
              <w:jc w:val="left"/>
              <w:rPr>
                <w:sz w:val="24"/>
                <w:szCs w:val="24"/>
                <w:lang w:val="vi-VN"/>
              </w:rPr>
            </w:pPr>
            <w:r w:rsidRPr="00937D66">
              <w:rPr>
                <w:sz w:val="24"/>
                <w:szCs w:val="24"/>
                <w:lang w:val="vi-VN"/>
              </w:rPr>
              <w:t>Hệ thống được kiểm thử bằng video thực tế để đánh giá:</w:t>
            </w:r>
          </w:p>
          <w:p w:rsidR="00937D66" w:rsidRPr="00937D66" w:rsidRDefault="00937D66" w:rsidP="00937D66">
            <w:pPr>
              <w:numPr>
                <w:ilvl w:val="0"/>
                <w:numId w:val="53"/>
              </w:numPr>
              <w:jc w:val="left"/>
              <w:rPr>
                <w:sz w:val="24"/>
                <w:szCs w:val="24"/>
                <w:lang w:val="vi-VN"/>
              </w:rPr>
            </w:pPr>
            <w:r w:rsidRPr="00937D66">
              <w:rPr>
                <w:sz w:val="24"/>
                <w:szCs w:val="24"/>
                <w:lang w:val="vi-VN"/>
              </w:rPr>
              <w:t>Độ chính xác của mô hình</w:t>
            </w:r>
          </w:p>
          <w:p w:rsidR="00937D66" w:rsidRPr="00937D66" w:rsidRDefault="00937D66" w:rsidP="00937D66">
            <w:pPr>
              <w:numPr>
                <w:ilvl w:val="0"/>
                <w:numId w:val="53"/>
              </w:numPr>
              <w:jc w:val="left"/>
              <w:rPr>
                <w:sz w:val="24"/>
                <w:szCs w:val="24"/>
                <w:lang w:val="vi-VN"/>
              </w:rPr>
            </w:pPr>
            <w:r w:rsidRPr="00937D66">
              <w:rPr>
                <w:sz w:val="24"/>
                <w:szCs w:val="24"/>
                <w:lang w:val="vi-VN"/>
              </w:rPr>
              <w:t>Tốc độ xử lý</w:t>
            </w:r>
          </w:p>
          <w:p w:rsidR="00937D66" w:rsidRPr="00937D66" w:rsidRDefault="00937D66" w:rsidP="00937D66">
            <w:pPr>
              <w:numPr>
                <w:ilvl w:val="0"/>
                <w:numId w:val="53"/>
              </w:numPr>
              <w:jc w:val="left"/>
              <w:rPr>
                <w:sz w:val="24"/>
                <w:szCs w:val="24"/>
                <w:lang w:val="vi-VN"/>
              </w:rPr>
            </w:pPr>
            <w:r w:rsidRPr="00937D66">
              <w:rPr>
                <w:sz w:val="24"/>
                <w:szCs w:val="24"/>
                <w:lang w:val="vi-VN"/>
              </w:rPr>
              <w:t>Khả năng phát hiện các sự kiện bất thường</w:t>
            </w:r>
          </w:p>
          <w:p w:rsidR="00937D66" w:rsidRPr="00937D66" w:rsidRDefault="00937D66" w:rsidP="00937D66">
            <w:pPr>
              <w:jc w:val="left"/>
              <w:rPr>
                <w:sz w:val="24"/>
                <w:szCs w:val="24"/>
                <w:lang w:val="vi-VN"/>
              </w:rPr>
            </w:pPr>
            <w:r w:rsidRPr="00937D66">
              <w:rPr>
                <w:sz w:val="24"/>
                <w:szCs w:val="24"/>
                <w:lang w:val="vi-VN"/>
              </w:rPr>
              <w:t xml:space="preserve">Sản phẩm cuối cùng là </w:t>
            </w:r>
            <w:r w:rsidRPr="00937D66">
              <w:rPr>
                <w:b/>
                <w:bCs/>
                <w:sz w:val="24"/>
                <w:szCs w:val="24"/>
                <w:lang w:val="vi-VN"/>
              </w:rPr>
              <w:t>một hệ thống camera giám sát thông minh có khả năng phát hiện đối tượng và hiểu ngữ cảnh của sự kiện trong video</w:t>
            </w:r>
            <w:r w:rsidRPr="00937D66">
              <w:rPr>
                <w:sz w:val="24"/>
                <w:szCs w:val="24"/>
                <w:lang w:val="vi-VN"/>
              </w:rPr>
              <w:t>.</w:t>
            </w:r>
          </w:p>
          <w:p w:rsidR="007D6737" w:rsidRPr="00937D66" w:rsidRDefault="007D6737" w:rsidP="007D6737">
            <w:pPr>
              <w:jc w:val="left"/>
              <w:rPr>
                <w:sz w:val="24"/>
                <w:szCs w:val="24"/>
                <w:lang w:val="vi-VN"/>
              </w:rPr>
            </w:pPr>
          </w:p>
        </w:tc>
      </w:tr>
    </w:tbl>
    <w:p w:rsidR="00047E44" w:rsidRPr="00937D66" w:rsidRDefault="00047E44" w:rsidP="00B37C51">
      <w:pPr>
        <w:spacing w:line="312" w:lineRule="auto"/>
        <w:rPr>
          <w:b/>
          <w:bCs/>
          <w:sz w:val="24"/>
          <w:szCs w:val="24"/>
          <w:lang w:val="vi-VN"/>
        </w:rPr>
      </w:pPr>
    </w:p>
    <w:p w:rsidR="00B37C51" w:rsidRDefault="008D1B5A" w:rsidP="004275E3">
      <w:pPr>
        <w:spacing w:line="288" w:lineRule="auto"/>
        <w:rPr>
          <w:b/>
          <w:bCs/>
          <w:szCs w:val="26"/>
        </w:rPr>
      </w:pPr>
      <w:r>
        <w:rPr>
          <w:b/>
          <w:bCs/>
          <w:szCs w:val="26"/>
        </w:rPr>
        <w:t>8</w:t>
      </w:r>
      <w:r w:rsidR="00B37C51" w:rsidRPr="00FE726B">
        <w:rPr>
          <w:b/>
          <w:bCs/>
          <w:szCs w:val="26"/>
        </w:rPr>
        <w:t xml:space="preserve">. </w:t>
      </w:r>
      <w:r w:rsidR="00B37C51">
        <w:rPr>
          <w:b/>
          <w:bCs/>
          <w:szCs w:val="26"/>
        </w:rPr>
        <w:t xml:space="preserve">Yêu cầu </w:t>
      </w:r>
      <w:r w:rsidR="00864851">
        <w:rPr>
          <w:b/>
          <w:bCs/>
          <w:szCs w:val="26"/>
        </w:rPr>
        <w:t>về</w:t>
      </w:r>
      <w:r w:rsidR="00B37C51">
        <w:rPr>
          <w:b/>
          <w:bCs/>
          <w:szCs w:val="26"/>
        </w:rPr>
        <w:t xml:space="preserve"> </w:t>
      </w:r>
      <w:r w:rsidR="00864851">
        <w:rPr>
          <w:b/>
          <w:bCs/>
          <w:szCs w:val="26"/>
        </w:rPr>
        <w:t>q</w:t>
      </w:r>
      <w:r w:rsidR="00B37C51">
        <w:rPr>
          <w:b/>
          <w:bCs/>
          <w:szCs w:val="26"/>
        </w:rPr>
        <w:t>uyển báo cáo</w:t>
      </w:r>
      <w:r w:rsidR="00B37C51" w:rsidRPr="00FE726B">
        <w:rPr>
          <w:b/>
          <w:bCs/>
          <w:szCs w:val="26"/>
        </w:rPr>
        <w:t>:</w:t>
      </w:r>
    </w:p>
    <w:p w:rsidR="0022443E" w:rsidRPr="00047E44" w:rsidRDefault="00047E44" w:rsidP="004275E3">
      <w:pPr>
        <w:spacing w:line="288" w:lineRule="auto"/>
        <w:rPr>
          <w:i/>
          <w:iCs/>
          <w:color w:val="000000" w:themeColor="text1"/>
          <w:sz w:val="22"/>
          <w:szCs w:val="22"/>
        </w:rPr>
      </w:pPr>
      <w:r w:rsidRPr="00047E44">
        <w:rPr>
          <w:i/>
          <w:iCs/>
          <w:color w:val="000000" w:themeColor="text1"/>
          <w:sz w:val="22"/>
          <w:szCs w:val="22"/>
        </w:rPr>
        <w:t>Giảng</w:t>
      </w:r>
      <w:r w:rsidR="003621D4" w:rsidRPr="00047E44">
        <w:rPr>
          <w:i/>
          <w:iCs/>
          <w:color w:val="000000" w:themeColor="text1"/>
          <w:sz w:val="22"/>
          <w:szCs w:val="22"/>
        </w:rPr>
        <w:t xml:space="preserve"> viên </w:t>
      </w:r>
      <w:r w:rsidR="003621D4" w:rsidRPr="000D5583">
        <w:rPr>
          <w:b/>
          <w:bCs/>
          <w:i/>
          <w:iCs/>
          <w:color w:val="000000" w:themeColor="text1"/>
          <w:sz w:val="22"/>
          <w:szCs w:val="22"/>
        </w:rPr>
        <w:t>không</w:t>
      </w:r>
      <w:r w:rsidR="003621D4" w:rsidRPr="00047E44">
        <w:rPr>
          <w:i/>
          <w:iCs/>
          <w:color w:val="000000" w:themeColor="text1"/>
          <w:sz w:val="22"/>
          <w:szCs w:val="22"/>
        </w:rPr>
        <w:t xml:space="preserve"> sửa</w:t>
      </w:r>
      <w:r w:rsidR="00340359">
        <w:rPr>
          <w:i/>
          <w:iCs/>
          <w:color w:val="000000" w:themeColor="text1"/>
          <w:sz w:val="22"/>
          <w:szCs w:val="22"/>
        </w:rPr>
        <w:t xml:space="preserve"> các</w:t>
      </w:r>
      <w:r w:rsidR="003621D4" w:rsidRPr="00047E44">
        <w:rPr>
          <w:i/>
          <w:iCs/>
          <w:color w:val="000000" w:themeColor="text1"/>
          <w:sz w:val="22"/>
          <w:szCs w:val="22"/>
        </w:rPr>
        <w:t xml:space="preserve"> nội dung này</w:t>
      </w:r>
    </w:p>
    <w:p w:rsidR="001B3A44" w:rsidRDefault="002D7AD9" w:rsidP="004275E3">
      <w:pPr>
        <w:spacing w:line="288" w:lineRule="auto"/>
      </w:pPr>
      <w:r w:rsidRPr="00FE726B">
        <w:t xml:space="preserve">Quyển báo cáo phải đảm bảo: </w:t>
      </w:r>
    </w:p>
    <w:p w:rsidR="001B3A44" w:rsidRDefault="00047E44" w:rsidP="00351A9D">
      <w:pPr>
        <w:pStyle w:val="oancuaDanhsach"/>
        <w:numPr>
          <w:ilvl w:val="0"/>
          <w:numId w:val="35"/>
        </w:numPr>
      </w:pPr>
      <w:r>
        <w:t>D</w:t>
      </w:r>
      <w:r w:rsidR="002D7AD9" w:rsidRPr="00FE726B">
        <w:t xml:space="preserve">o sinh viên tự xây dựng, </w:t>
      </w:r>
    </w:p>
    <w:p w:rsidR="001B3A44" w:rsidRDefault="00047E44" w:rsidP="00351A9D">
      <w:pPr>
        <w:pStyle w:val="oancuaDanhsach"/>
        <w:numPr>
          <w:ilvl w:val="0"/>
          <w:numId w:val="35"/>
        </w:numPr>
      </w:pPr>
      <w:r>
        <w:t>C</w:t>
      </w:r>
      <w:r w:rsidR="001B3A44">
        <w:t>ó cấu trúc nội dung phù hợp yêu cầu và đảm bảo tính logic,</w:t>
      </w:r>
    </w:p>
    <w:p w:rsidR="001B3A44" w:rsidRDefault="00047E44" w:rsidP="00351A9D">
      <w:pPr>
        <w:pStyle w:val="oancuaDanhsach"/>
        <w:numPr>
          <w:ilvl w:val="0"/>
          <w:numId w:val="35"/>
        </w:numPr>
      </w:pPr>
      <w:r>
        <w:t>T</w:t>
      </w:r>
      <w:r w:rsidR="002D7AD9" w:rsidRPr="00FE726B">
        <w:t xml:space="preserve">uân thủ yêu cầu về khuôn mẫu và định dạng của trường, </w:t>
      </w:r>
    </w:p>
    <w:p w:rsidR="001B3A44" w:rsidRDefault="00047E44" w:rsidP="00351A9D">
      <w:pPr>
        <w:pStyle w:val="oancuaDanhsach"/>
        <w:numPr>
          <w:ilvl w:val="0"/>
          <w:numId w:val="35"/>
        </w:numPr>
      </w:pPr>
      <w:r>
        <w:t>K</w:t>
      </w:r>
      <w:r w:rsidR="002D7AD9" w:rsidRPr="00FE726B">
        <w:t xml:space="preserve">hông có lỗi chính tả, </w:t>
      </w:r>
    </w:p>
    <w:p w:rsidR="001B3A44" w:rsidRDefault="00047E44" w:rsidP="00351A9D">
      <w:pPr>
        <w:pStyle w:val="oancuaDanhsach"/>
        <w:numPr>
          <w:ilvl w:val="0"/>
          <w:numId w:val="35"/>
        </w:numPr>
      </w:pPr>
      <w:r>
        <w:t>K</w:t>
      </w:r>
      <w:r w:rsidR="002D7AD9" w:rsidRPr="00FE726B">
        <w:t>hông sử dụng nội dung vi phạm bản quyền</w:t>
      </w:r>
      <w:r w:rsidR="00B6753A">
        <w:t xml:space="preserve">, </w:t>
      </w:r>
    </w:p>
    <w:p w:rsidR="002D7AD9" w:rsidRPr="00FE726B" w:rsidRDefault="00047E44" w:rsidP="00351A9D">
      <w:pPr>
        <w:pStyle w:val="oancuaDanhsach"/>
        <w:numPr>
          <w:ilvl w:val="0"/>
          <w:numId w:val="35"/>
        </w:numPr>
      </w:pPr>
      <w:r>
        <w:t>K</w:t>
      </w:r>
      <w:r w:rsidR="00413001">
        <w:t>hông vi phạm quy định chống đạo văn của trường</w:t>
      </w:r>
      <w:r w:rsidR="002D7AD9" w:rsidRPr="00FE726B">
        <w:t>.</w:t>
      </w:r>
    </w:p>
    <w:p w:rsidR="00B37C51" w:rsidRDefault="00B37C51" w:rsidP="00C96DC5">
      <w:pPr>
        <w:spacing w:before="240"/>
      </w:pPr>
      <w:r>
        <w:t>C</w:t>
      </w:r>
      <w:r w:rsidRPr="00FE726B">
        <w:t>ấu trúc của quyển báo cáo</w:t>
      </w:r>
      <w:r>
        <w:t>:</w:t>
      </w:r>
    </w:p>
    <w:p w:rsidR="00342B1F" w:rsidRDefault="00342B1F" w:rsidP="00342B1F">
      <w:pPr>
        <w:pStyle w:val="oancuaDanhsach"/>
        <w:numPr>
          <w:ilvl w:val="0"/>
          <w:numId w:val="33"/>
        </w:numPr>
        <w:spacing w:after="120"/>
      </w:pPr>
      <w:r>
        <w:t xml:space="preserve">Chương 1. Tổng quan và cơ sở lý thuyết </w:t>
      </w:r>
    </w:p>
    <w:p w:rsidR="00342B1F" w:rsidRDefault="00342B1F" w:rsidP="00342B1F">
      <w:pPr>
        <w:pStyle w:val="oancuaDanhsach"/>
        <w:spacing w:after="120"/>
      </w:pPr>
      <w:r>
        <w:t>(Trình bày bối cảnh, phát biểu bài toán và các nền tảng khoa học của AI/ML/DL/LLM.)</w:t>
      </w:r>
    </w:p>
    <w:p w:rsidR="00342B1F" w:rsidRDefault="00342B1F" w:rsidP="00342B1F">
      <w:pPr>
        <w:pStyle w:val="oancuaDanhsach"/>
        <w:numPr>
          <w:ilvl w:val="0"/>
          <w:numId w:val="33"/>
        </w:numPr>
        <w:spacing w:after="120"/>
      </w:pPr>
      <w:r>
        <w:t xml:space="preserve">Chương 2. Phương pháp, mô hình và thiết kế hệ thống </w:t>
      </w:r>
    </w:p>
    <w:p w:rsidR="00342B1F" w:rsidRDefault="00342B1F" w:rsidP="00342B1F">
      <w:pPr>
        <w:pStyle w:val="oancuaDanhsach"/>
        <w:spacing w:after="120"/>
      </w:pPr>
      <w:r>
        <w:t>(Mô tả dữ liệu, quy trình xây dựng mô hình, thuật toán và kiến trúc giải pháp.)</w:t>
      </w:r>
    </w:p>
    <w:p w:rsidR="00342B1F" w:rsidRDefault="00342B1F" w:rsidP="00342B1F">
      <w:pPr>
        <w:pStyle w:val="oancuaDanhsach"/>
        <w:numPr>
          <w:ilvl w:val="0"/>
          <w:numId w:val="33"/>
        </w:numPr>
        <w:spacing w:after="120"/>
      </w:pPr>
      <w:r>
        <w:t xml:space="preserve">Chương 3. Thực nghiệm, đánh giá và kết luận </w:t>
      </w:r>
    </w:p>
    <w:p w:rsidR="004A6712" w:rsidRPr="00FE726B" w:rsidRDefault="00342B1F" w:rsidP="00342B1F">
      <w:pPr>
        <w:pStyle w:val="oancuaDanhsach"/>
        <w:spacing w:after="120"/>
      </w:pPr>
      <w:r>
        <w:t>(Báo cáo kết quả thực nghiệm, phân tích hiệu năng, so sánh, kết luận và hướng phát triển.)</w:t>
      </w:r>
    </w:p>
    <w:p w:rsidR="00D8404C" w:rsidRDefault="008D1B5A" w:rsidP="004275E3">
      <w:pPr>
        <w:spacing w:line="288" w:lineRule="auto"/>
        <w:rPr>
          <w:b/>
          <w:bCs/>
          <w:szCs w:val="26"/>
        </w:rPr>
      </w:pPr>
      <w:r>
        <w:rPr>
          <w:b/>
          <w:bCs/>
          <w:szCs w:val="26"/>
        </w:rPr>
        <w:t>9</w:t>
      </w:r>
      <w:r w:rsidR="003C6059" w:rsidRPr="003C6059">
        <w:rPr>
          <w:b/>
          <w:bCs/>
          <w:szCs w:val="26"/>
        </w:rPr>
        <w:t>. Tiến độ thực hiện</w:t>
      </w:r>
    </w:p>
    <w:p w:rsidR="005148E1" w:rsidRPr="00E00D30" w:rsidRDefault="005148E1" w:rsidP="004275E3">
      <w:pPr>
        <w:spacing w:line="288" w:lineRule="auto"/>
        <w:rPr>
          <w:i/>
          <w:iCs/>
          <w:color w:val="000000" w:themeColor="text1"/>
          <w:sz w:val="22"/>
          <w:szCs w:val="22"/>
        </w:rPr>
      </w:pPr>
      <w:r w:rsidRPr="00E00D30">
        <w:rPr>
          <w:i/>
          <w:iCs/>
          <w:color w:val="000000" w:themeColor="text1"/>
          <w:sz w:val="22"/>
          <w:szCs w:val="22"/>
        </w:rPr>
        <w:t>Gi</w:t>
      </w:r>
      <w:r w:rsidR="00047E44" w:rsidRPr="00E00D30">
        <w:rPr>
          <w:i/>
          <w:iCs/>
          <w:color w:val="000000" w:themeColor="text1"/>
          <w:sz w:val="22"/>
          <w:szCs w:val="22"/>
        </w:rPr>
        <w:t xml:space="preserve">ảng </w:t>
      </w:r>
      <w:r w:rsidRPr="00E00D30">
        <w:rPr>
          <w:i/>
          <w:iCs/>
          <w:color w:val="000000" w:themeColor="text1"/>
          <w:sz w:val="22"/>
          <w:szCs w:val="22"/>
        </w:rPr>
        <w:t xml:space="preserve">viên </w:t>
      </w:r>
      <w:r w:rsidR="00290576" w:rsidRPr="00E00D30">
        <w:rPr>
          <w:i/>
          <w:iCs/>
          <w:color w:val="000000" w:themeColor="text1"/>
          <w:sz w:val="22"/>
          <w:szCs w:val="22"/>
        </w:rPr>
        <w:t xml:space="preserve">điều chỉnh </w:t>
      </w:r>
      <w:r w:rsidRPr="00E00D30">
        <w:rPr>
          <w:i/>
          <w:iCs/>
          <w:color w:val="000000" w:themeColor="text1"/>
          <w:sz w:val="22"/>
          <w:szCs w:val="22"/>
        </w:rPr>
        <w:t>cho phù hợp với đề tài</w:t>
      </w:r>
      <w:r w:rsidR="00772B22">
        <w:rPr>
          <w:i/>
          <w:iCs/>
          <w:color w:val="000000" w:themeColor="text1"/>
          <w:sz w:val="22"/>
          <w:szCs w:val="22"/>
        </w:rPr>
        <w:t>. Đồ án thực hiện trong 10 tuần.</w:t>
      </w:r>
    </w:p>
    <w:p w:rsidR="00047E44" w:rsidRPr="00047E44" w:rsidRDefault="00047E44">
      <w:pPr>
        <w:rPr>
          <w:i/>
          <w:iCs/>
          <w:color w:val="FF0000"/>
          <w:sz w:val="12"/>
          <w:szCs w:val="12"/>
        </w:rPr>
      </w:pPr>
    </w:p>
    <w:tbl>
      <w:tblPr>
        <w:tblStyle w:val="LiBang"/>
        <w:tblW w:w="5000" w:type="pct"/>
        <w:tblLook w:val="0600" w:firstRow="0" w:lastRow="0" w:firstColumn="0" w:lastColumn="0" w:noHBand="1" w:noVBand="1"/>
      </w:tblPr>
      <w:tblGrid>
        <w:gridCol w:w="701"/>
        <w:gridCol w:w="1278"/>
        <w:gridCol w:w="2411"/>
        <w:gridCol w:w="5237"/>
      </w:tblGrid>
      <w:tr w:rsidR="0060019C" w:rsidRPr="00A66D0F" w:rsidTr="005A1151">
        <w:trPr>
          <w:trHeight w:val="285"/>
        </w:trPr>
        <w:tc>
          <w:tcPr>
            <w:tcW w:w="364" w:type="pct"/>
          </w:tcPr>
          <w:p w:rsidR="0060019C" w:rsidRPr="00A66D0F" w:rsidRDefault="0060019C" w:rsidP="00126952">
            <w:pPr>
              <w:jc w:val="center"/>
              <w:rPr>
                <w:b/>
                <w:sz w:val="24"/>
                <w:szCs w:val="24"/>
              </w:rPr>
            </w:pPr>
            <w:r w:rsidRPr="00A66D0F">
              <w:rPr>
                <w:b/>
                <w:sz w:val="24"/>
                <w:szCs w:val="24"/>
              </w:rPr>
              <w:t>STT</w:t>
            </w:r>
          </w:p>
        </w:tc>
        <w:tc>
          <w:tcPr>
            <w:tcW w:w="664" w:type="pct"/>
          </w:tcPr>
          <w:p w:rsidR="0060019C" w:rsidRPr="00A66D0F" w:rsidRDefault="0060019C" w:rsidP="00126952">
            <w:pPr>
              <w:jc w:val="center"/>
              <w:rPr>
                <w:b/>
                <w:sz w:val="24"/>
                <w:szCs w:val="24"/>
              </w:rPr>
            </w:pPr>
            <w:r w:rsidRPr="00A66D0F">
              <w:rPr>
                <w:b/>
                <w:sz w:val="24"/>
                <w:szCs w:val="24"/>
              </w:rPr>
              <w:t>Thời gian</w:t>
            </w:r>
          </w:p>
        </w:tc>
        <w:tc>
          <w:tcPr>
            <w:tcW w:w="1252" w:type="pct"/>
          </w:tcPr>
          <w:p w:rsidR="0060019C" w:rsidRPr="00A66D0F" w:rsidRDefault="0060019C" w:rsidP="00126952">
            <w:pPr>
              <w:jc w:val="center"/>
              <w:rPr>
                <w:b/>
                <w:sz w:val="24"/>
                <w:szCs w:val="24"/>
              </w:rPr>
            </w:pPr>
            <w:r w:rsidRPr="00A66D0F">
              <w:rPr>
                <w:b/>
                <w:sz w:val="24"/>
                <w:szCs w:val="24"/>
              </w:rPr>
              <w:t>Công việc</w:t>
            </w:r>
          </w:p>
        </w:tc>
        <w:tc>
          <w:tcPr>
            <w:tcW w:w="2720" w:type="pct"/>
          </w:tcPr>
          <w:p w:rsidR="0060019C" w:rsidRPr="00A66D0F" w:rsidRDefault="0060019C" w:rsidP="00126952">
            <w:pPr>
              <w:jc w:val="center"/>
              <w:rPr>
                <w:b/>
                <w:sz w:val="24"/>
                <w:szCs w:val="24"/>
              </w:rPr>
            </w:pPr>
            <w:r w:rsidRPr="00A66D0F">
              <w:rPr>
                <w:b/>
                <w:sz w:val="24"/>
                <w:szCs w:val="24"/>
              </w:rPr>
              <w:t>Kết quả dự kiến</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1</w:t>
            </w:r>
          </w:p>
        </w:tc>
        <w:tc>
          <w:tcPr>
            <w:tcW w:w="664" w:type="pct"/>
            <w:vAlign w:val="center"/>
          </w:tcPr>
          <w:p w:rsidR="0060019C" w:rsidRPr="00A66D0F" w:rsidRDefault="00BA010D" w:rsidP="00552F07">
            <w:pPr>
              <w:jc w:val="left"/>
              <w:rPr>
                <w:sz w:val="24"/>
                <w:szCs w:val="24"/>
              </w:rPr>
            </w:pPr>
            <w:r>
              <w:rPr>
                <w:sz w:val="22"/>
              </w:rPr>
              <w:t>Tuần 1</w:t>
              <w:br/>
              <w:t>(10/03 – 16/03)</w:t>
            </w:r>
          </w:p>
        </w:tc>
        <w:tc>
          <w:tcPr>
            <w:tcW w:w="1252" w:type="pct"/>
            <w:vAlign w:val="center"/>
          </w:tcPr>
          <w:p w:rsidR="0060019C" w:rsidRPr="003F4ACC" w:rsidRDefault="0060019C" w:rsidP="00A66D0F">
            <w:pPr>
              <w:jc w:val="left"/>
              <w:rPr>
                <w:sz w:val="24"/>
                <w:szCs w:val="24"/>
              </w:rPr>
            </w:pPr>
            <w:r>
              <w:rPr>
                <w:sz w:val="22"/>
              </w:rPr>
              <w:t>- Nghiên cứu tổng quan Computer Vision và AI trong giám sát</w:t>
              <w:br/>
              <w:t>- Nghiên cứu các mô hình YOLOv8, ByteTrack, DeepFace</w:t>
              <w:br/>
              <w:t>- Phân tích và xác định yêu cầu hệ thống</w:t>
              <w:br/>
              <w:t>- Cài đặt môi trường phát triển (Python, CUDA, thư viện)</w:t>
            </w:r>
          </w:p>
        </w:tc>
        <w:tc>
          <w:tcPr>
            <w:tcW w:w="2720" w:type="pct"/>
            <w:vAlign w:val="center"/>
          </w:tcPr>
          <w:p w:rsidR="0060019C" w:rsidRPr="003F4ACC" w:rsidRDefault="0060019C" w:rsidP="00A66D0F">
            <w:pPr>
              <w:jc w:val="left"/>
              <w:rPr>
                <w:sz w:val="24"/>
                <w:szCs w:val="24"/>
              </w:rPr>
            </w:pPr>
            <w:r>
              <w:rPr>
                <w:sz w:val="22"/>
              </w:rPr>
              <w:t>Tài liệu tổng quan bài toán;</w:t>
              <w:br/>
              <w:t>Môi trường lập trình sẵn sàng</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2</w:t>
            </w:r>
          </w:p>
        </w:tc>
        <w:tc>
          <w:tcPr>
            <w:tcW w:w="664" w:type="pct"/>
            <w:vAlign w:val="center"/>
          </w:tcPr>
          <w:p w:rsidR="0060019C" w:rsidRPr="00A66D0F" w:rsidRDefault="0060019C" w:rsidP="00552F07">
            <w:pPr>
              <w:jc w:val="left"/>
              <w:rPr>
                <w:sz w:val="24"/>
                <w:szCs w:val="24"/>
              </w:rPr>
            </w:pPr>
            <w:r>
              <w:rPr>
                <w:sz w:val="22"/>
              </w:rPr>
              <w:t>Tuần 2</w:t>
              <w:br/>
              <w:t>(17/03 – 23/03)</w:t>
            </w:r>
          </w:p>
        </w:tc>
        <w:tc>
          <w:tcPr>
            <w:tcW w:w="1252" w:type="pct"/>
            <w:vAlign w:val="center"/>
          </w:tcPr>
          <w:p w:rsidR="0060019C" w:rsidRPr="003F4ACC" w:rsidRDefault="0060019C" w:rsidP="00A66D0F">
            <w:pPr>
              <w:jc w:val="left"/>
              <w:rPr>
                <w:sz w:val="24"/>
                <w:szCs w:val="24"/>
              </w:rPr>
            </w:pPr>
            <w:r>
              <w:rPr>
                <w:sz w:val="22"/>
              </w:rPr>
              <w:t>- Thiết kế kiến trúc tổng thể hệ thống</w:t>
              <w:br/>
              <w:t>- Xác định các module: VideoProcessor, Detector, Tracker,</w:t>
              <w:br/>
              <w:t xml:space="preserve">  RoleClassifier, IdentityManager, ZoneDetector,</w:t>
              <w:br/>
              <w:t xml:space="preserve">  BehaviorAnalyzer, ContextEngine</w:t>
              <w:br/>
              <w:t>- Thiết kế luồng dữ liệu (pipeline)</w:t>
              <w:br/>
              <w:t>- Thiết kế cơ sở dữ liệu sự kiện</w:t>
            </w:r>
          </w:p>
        </w:tc>
        <w:tc>
          <w:tcPr>
            <w:tcW w:w="2720" w:type="pct"/>
            <w:vAlign w:val="center"/>
          </w:tcPr>
          <w:p w:rsidR="00A853FF" w:rsidRPr="003F4ACC" w:rsidRDefault="00A853FF" w:rsidP="00A853FF">
            <w:pPr>
              <w:jc w:val="left"/>
              <w:rPr>
                <w:sz w:val="24"/>
                <w:szCs w:val="24"/>
              </w:rPr>
            </w:pPr>
            <w:r>
              <w:rPr>
                <w:sz w:val="22"/>
              </w:rPr>
              <w:t>Tài liệu thiết kế kiến trúc;</w:t>
              <w:br/>
              <w:t>Sơ đồ module và luồng dữ liệu</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3</w:t>
            </w:r>
          </w:p>
        </w:tc>
        <w:tc>
          <w:tcPr>
            <w:tcW w:w="664" w:type="pct"/>
            <w:vAlign w:val="center"/>
          </w:tcPr>
          <w:p w:rsidR="0060019C" w:rsidRPr="00A66D0F" w:rsidRDefault="0060019C" w:rsidP="00552F07">
            <w:pPr>
              <w:jc w:val="left"/>
              <w:rPr>
                <w:sz w:val="24"/>
                <w:szCs w:val="24"/>
              </w:rPr>
            </w:pPr>
            <w:r>
              <w:rPr>
                <w:sz w:val="22"/>
              </w:rPr>
              <w:t>Tuần 3</w:t>
              <w:br/>
              <w:t>(24/03 – 30/03)</w:t>
            </w:r>
          </w:p>
        </w:tc>
        <w:tc>
          <w:tcPr>
            <w:tcW w:w="1252" w:type="pct"/>
            <w:vAlign w:val="center"/>
          </w:tcPr>
          <w:p w:rsidR="0060019C" w:rsidRPr="003F4ACC" w:rsidRDefault="0060019C" w:rsidP="00A66D0F">
            <w:pPr>
              <w:jc w:val="left"/>
              <w:rPr>
                <w:sz w:val="24"/>
                <w:szCs w:val="24"/>
              </w:rPr>
            </w:pPr>
            <w:r>
              <w:rPr>
                <w:sz w:val="22"/>
              </w:rPr>
              <w:t>- Thu thập dữ liệu cho RoleNet</w:t>
              <w:br/>
              <w:t xml:space="preserve">  (worker, security, visitor, manager, ≥500 ảnh/lớp)</w:t>
              <w:br/>
              <w:t>- Thu thập ảnh khuôn mặt cho IdentityNet</w:t>
              <w:br/>
              <w:t>- Gán nhãn và kiểm tra chất lượng dữ liệu</w:t>
              <w:br/>
              <w:t>- Augment dữ liệu (xoay, lật, thay đổi độ sáng, crop)</w:t>
            </w:r>
          </w:p>
        </w:tc>
        <w:tc>
          <w:tcPr>
            <w:tcW w:w="2720" w:type="pct"/>
            <w:vAlign w:val="center"/>
          </w:tcPr>
          <w:p w:rsidR="0060019C" w:rsidRPr="003F4ACC" w:rsidRDefault="0060019C" w:rsidP="00A66D0F">
            <w:pPr>
              <w:jc w:val="left"/>
              <w:rPr>
                <w:sz w:val="24"/>
                <w:szCs w:val="24"/>
              </w:rPr>
            </w:pPr>
            <w:r>
              <w:rPr>
                <w:sz w:val="22"/>
              </w:rPr>
              <w:t>Bộ dữ liệu RoleNet đủ số lượng;</w:t>
              <w:br/>
              <w:t>Dữ liệu khuôn mặt đã gán nhãn;</w:t>
              <w:br/>
              <w:t>Dataset đã augment</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4</w:t>
            </w:r>
          </w:p>
        </w:tc>
        <w:tc>
          <w:tcPr>
            <w:tcW w:w="664" w:type="pct"/>
            <w:vAlign w:val="center"/>
          </w:tcPr>
          <w:p w:rsidR="0060019C" w:rsidRPr="00A66D0F" w:rsidRDefault="0060019C" w:rsidP="00552F07">
            <w:pPr>
              <w:jc w:val="left"/>
              <w:rPr>
                <w:sz w:val="24"/>
                <w:szCs w:val="24"/>
              </w:rPr>
            </w:pPr>
            <w:r>
              <w:rPr>
                <w:sz w:val="22"/>
              </w:rPr>
              <w:t>Tuần 4</w:t>
              <w:br/>
              <w:t>(31/03 – 06/04)</w:t>
            </w:r>
          </w:p>
        </w:tc>
        <w:tc>
          <w:tcPr>
            <w:tcW w:w="1252" w:type="pct"/>
            <w:vAlign w:val="center"/>
          </w:tcPr>
          <w:p w:rsidR="0060019C" w:rsidRPr="003F4ACC" w:rsidRDefault="0060019C" w:rsidP="00A66D0F">
            <w:pPr>
              <w:jc w:val="left"/>
              <w:rPr>
                <w:sz w:val="24"/>
                <w:szCs w:val="24"/>
              </w:rPr>
            </w:pPr>
            <w:r>
              <w:rPr>
                <w:sz w:val="22"/>
              </w:rPr>
              <w:t>- Tích hợp YOLOv8 cho object detection</w:t>
              <w:br/>
              <w:t>- Tích hợp ByteTrack cho multi-object tracking</w:t>
              <w:br/>
              <w:t>- Xây dựng module VideoProcessor (đọc, resize, tiền xử lý)</w:t>
              <w:br/>
              <w:t>- Kiểm thử trên video mẫu; đo FPS ban đầu</w:t>
            </w:r>
          </w:p>
        </w:tc>
        <w:tc>
          <w:tcPr>
            <w:tcW w:w="2720" w:type="pct"/>
            <w:vAlign w:val="center"/>
          </w:tcPr>
          <w:p w:rsidR="0060019C" w:rsidRPr="003F4ACC" w:rsidRDefault="0060019C" w:rsidP="00A66D0F">
            <w:pPr>
              <w:jc w:val="left"/>
              <w:rPr>
                <w:sz w:val="24"/>
                <w:szCs w:val="24"/>
              </w:rPr>
            </w:pPr>
            <w:r>
              <w:rPr>
                <w:sz w:val="22"/>
              </w:rPr>
              <w:t>Module Detector và Tracker hoạt động;</w:t>
              <w:br/>
              <w:t>Kết quả detection/tracking trên video mẫu</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5</w:t>
            </w:r>
          </w:p>
        </w:tc>
        <w:tc>
          <w:tcPr>
            <w:tcW w:w="664" w:type="pct"/>
            <w:vAlign w:val="center"/>
          </w:tcPr>
          <w:p w:rsidR="0060019C" w:rsidRPr="00A66D0F" w:rsidRDefault="0060019C" w:rsidP="00552F07">
            <w:pPr>
              <w:jc w:val="left"/>
              <w:rPr>
                <w:sz w:val="24"/>
                <w:szCs w:val="24"/>
              </w:rPr>
            </w:pPr>
            <w:r>
              <w:rPr>
                <w:sz w:val="22"/>
              </w:rPr>
              <w:t>Tuần 5</w:t>
              <w:br/>
              <w:t>(07/04 – 13/04)</w:t>
            </w:r>
          </w:p>
        </w:tc>
        <w:tc>
          <w:tcPr>
            <w:tcW w:w="1252" w:type="pct"/>
            <w:vAlign w:val="center"/>
          </w:tcPr>
          <w:p w:rsidR="0060019C" w:rsidRPr="003F4ACC" w:rsidRDefault="0060019C" w:rsidP="00A66D0F">
            <w:pPr>
              <w:jc w:val="left"/>
              <w:rPr>
                <w:sz w:val="24"/>
                <w:szCs w:val="24"/>
              </w:rPr>
            </w:pPr>
            <w:r>
              <w:rPr>
                <w:sz w:val="22"/>
              </w:rPr>
              <w:t>- Huấn luyện mô hình RoleNet trên Google Colab</w:t>
              <w:br/>
              <w:t xml:space="preserve">  (Fine-tune backbone CNN với dữ liệu đã thu thập)</w:t>
              <w:br/>
              <w:t>- Đánh giá Accuracy, F1-score trên tập validation</w:t>
              <w:br/>
              <w:t>- Tích hợp RoleClassifier vào pipeline</w:t>
            </w:r>
          </w:p>
        </w:tc>
        <w:tc>
          <w:tcPr>
            <w:tcW w:w="2720" w:type="pct"/>
            <w:vAlign w:val="center"/>
          </w:tcPr>
          <w:p w:rsidR="0060019C" w:rsidRPr="003F4ACC" w:rsidRDefault="0060019C" w:rsidP="00A66D0F">
            <w:pPr>
              <w:jc w:val="left"/>
              <w:rPr>
                <w:sz w:val="24"/>
                <w:szCs w:val="24"/>
              </w:rPr>
            </w:pPr>
            <w:r>
              <w:rPr>
                <w:sz w:val="22"/>
              </w:rPr>
              <w:t>Mô hình RoleNet đã huấn luyện (F1 ≥ 0.80);</w:t>
              <w:br/>
              <w:t>Module RoleClassifier tích hợp hoàn chỉnh</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lastRenderedPageBreak/>
              <w:t>6</w:t>
            </w:r>
          </w:p>
        </w:tc>
        <w:tc>
          <w:tcPr>
            <w:tcW w:w="664" w:type="pct"/>
            <w:vAlign w:val="center"/>
          </w:tcPr>
          <w:p w:rsidR="0060019C" w:rsidRPr="00A66D0F" w:rsidRDefault="0060019C" w:rsidP="00552F07">
            <w:pPr>
              <w:jc w:val="left"/>
              <w:rPr>
                <w:sz w:val="24"/>
                <w:szCs w:val="24"/>
              </w:rPr>
            </w:pPr>
            <w:r>
              <w:rPr>
                <w:sz w:val="22"/>
              </w:rPr>
              <w:t>Tuần 6</w:t>
              <w:br/>
              <w:t>(14/04 – 20/04)</w:t>
            </w:r>
          </w:p>
        </w:tc>
        <w:tc>
          <w:tcPr>
            <w:tcW w:w="1252" w:type="pct"/>
            <w:vAlign w:val="center"/>
          </w:tcPr>
          <w:p w:rsidR="0060019C" w:rsidRPr="003F4ACC" w:rsidRDefault="0060019C" w:rsidP="00A66D0F">
            <w:pPr>
              <w:jc w:val="left"/>
              <w:rPr>
                <w:sz w:val="24"/>
                <w:szCs w:val="24"/>
              </w:rPr>
            </w:pPr>
            <w:r>
              <w:rPr>
                <w:sz w:val="22"/>
              </w:rPr>
              <w:t>- Tích hợp DeepFace/FaceNet cho face recognition</w:t>
              <w:br/>
              <w:t>- Xây dựng IdentityManager</w:t>
              <w:br/>
              <w:t xml:space="preserve">  (đăng ký, tìm kiếm, lưu trữ khuôn mặt)</w:t>
              <w:br/>
              <w:t>- Xây dựng ZoneDetector</w:t>
              <w:br/>
              <w:t xml:space="preserve">  (phát hiện và cảnh báo khu vực cấm)</w:t>
              <w:br/>
              <w:t>- Kiểm thử từng module độc lập</w:t>
            </w:r>
          </w:p>
        </w:tc>
        <w:tc>
          <w:tcPr>
            <w:tcW w:w="2720" w:type="pct"/>
            <w:vAlign w:val="center"/>
          </w:tcPr>
          <w:p w:rsidR="0060019C" w:rsidRPr="003F4ACC" w:rsidRDefault="0060019C" w:rsidP="00A66D0F">
            <w:pPr>
              <w:jc w:val="left"/>
              <w:rPr>
                <w:sz w:val="24"/>
                <w:szCs w:val="24"/>
              </w:rPr>
            </w:pPr>
            <w:r>
              <w:rPr>
                <w:sz w:val="22"/>
              </w:rPr>
              <w:t>Module IdentityManager hoạt động;</w:t>
              <w:br/>
              <w:t>Module ZoneDetector phát hiện khu vực;</w:t>
              <w:br/>
              <w:t>Kiểm thử đơn vị qua</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7</w:t>
            </w:r>
          </w:p>
        </w:tc>
        <w:tc>
          <w:tcPr>
            <w:tcW w:w="664" w:type="pct"/>
            <w:vAlign w:val="center"/>
          </w:tcPr>
          <w:p w:rsidR="0060019C" w:rsidRPr="00A66D0F" w:rsidRDefault="0060019C" w:rsidP="00552F07">
            <w:pPr>
              <w:jc w:val="left"/>
              <w:rPr>
                <w:sz w:val="24"/>
                <w:szCs w:val="24"/>
              </w:rPr>
            </w:pPr>
            <w:r>
              <w:rPr>
                <w:sz w:val="22"/>
              </w:rPr>
              <w:t>Tuần 7</w:t>
              <w:br/>
              <w:t>(21/04 – 27/04)</w:t>
            </w:r>
          </w:p>
        </w:tc>
        <w:tc>
          <w:tcPr>
            <w:tcW w:w="1252" w:type="pct"/>
            <w:vAlign w:val="center"/>
          </w:tcPr>
          <w:p w:rsidR="0060019C" w:rsidRPr="003F4ACC" w:rsidRDefault="0060019C" w:rsidP="00A66D0F">
            <w:pPr>
              <w:jc w:val="left"/>
              <w:rPr>
                <w:sz w:val="24"/>
                <w:szCs w:val="24"/>
              </w:rPr>
            </w:pPr>
            <w:r>
              <w:rPr>
                <w:sz w:val="22"/>
              </w:rPr>
              <w:t>- Xây dựng BehaviorAnalyzer</w:t>
              <w:br/>
              <w:t xml:space="preserve">  (phát hiện hành vi bất thường: tụ tập, di chuyển nhanh)</w:t>
              <w:br/>
              <w:t>- Xây dựng ContextEngine</w:t>
              <w:br/>
              <w:t xml:space="preserve">  (tổng hợp thông tin, tạo cảnh báo)</w:t>
              <w:br/>
              <w:t>- Tích hợp EventLogger (ghi log sự kiện)</w:t>
              <w:br/>
              <w:t>- Kiểm thử toàn bộ pipeline end-to-end</w:t>
            </w:r>
          </w:p>
        </w:tc>
        <w:tc>
          <w:tcPr>
            <w:tcW w:w="2720" w:type="pct"/>
            <w:vAlign w:val="center"/>
          </w:tcPr>
          <w:p w:rsidR="0060019C" w:rsidRPr="003F4ACC" w:rsidRDefault="0060019C" w:rsidP="00A66D0F">
            <w:pPr>
              <w:jc w:val="left"/>
              <w:rPr>
                <w:sz w:val="24"/>
                <w:szCs w:val="24"/>
              </w:rPr>
            </w:pPr>
            <w:r>
              <w:rPr>
                <w:sz w:val="22"/>
              </w:rPr>
              <w:t>Pipeline hoàn chỉnh từ video đến cảnh báo;</w:t>
              <w:br/>
              <w:t>Log sự kiện bất thường chính xác</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8</w:t>
            </w:r>
          </w:p>
        </w:tc>
        <w:tc>
          <w:tcPr>
            <w:tcW w:w="664" w:type="pct"/>
            <w:vAlign w:val="center"/>
          </w:tcPr>
          <w:p w:rsidR="0060019C" w:rsidRPr="00A66D0F" w:rsidRDefault="0060019C" w:rsidP="00552F07">
            <w:pPr>
              <w:jc w:val="left"/>
              <w:rPr>
                <w:sz w:val="24"/>
                <w:szCs w:val="24"/>
              </w:rPr>
            </w:pPr>
            <w:r>
              <w:rPr>
                <w:sz w:val="22"/>
              </w:rPr>
              <w:t>Tuần 8</w:t>
              <w:br/>
              <w:t>(28/04 – 04/05)</w:t>
            </w:r>
          </w:p>
        </w:tc>
        <w:tc>
          <w:tcPr>
            <w:tcW w:w="1252" w:type="pct"/>
            <w:vAlign w:val="center"/>
          </w:tcPr>
          <w:p w:rsidR="0060019C" w:rsidRPr="003F4ACC" w:rsidRDefault="0060019C" w:rsidP="00A66D0F">
            <w:pPr>
              <w:jc w:val="left"/>
              <w:rPr>
                <w:sz w:val="24"/>
                <w:szCs w:val="24"/>
              </w:rPr>
            </w:pPr>
            <w:r>
              <w:rPr>
                <w:sz w:val="22"/>
              </w:rPr>
              <w:t>- Xây dựng FastAPI backend (REST API endpoints)</w:t>
              <w:br/>
              <w:t>- Xây dựng giao diện web hiển thị video và kết quả</w:t>
              <w:br/>
              <w:t>- Tích hợp cảnh báo thời gian thực</w:t>
              <w:br/>
              <w:t>- Kiểm thử tích hợp toàn hệ thống</w:t>
            </w:r>
          </w:p>
        </w:tc>
        <w:tc>
          <w:tcPr>
            <w:tcW w:w="2720" w:type="pct"/>
            <w:vAlign w:val="center"/>
          </w:tcPr>
          <w:p w:rsidR="0060019C" w:rsidRPr="003F4ACC" w:rsidRDefault="0060019C" w:rsidP="00A66D0F">
            <w:pPr>
              <w:jc w:val="left"/>
              <w:rPr>
                <w:sz w:val="24"/>
                <w:szCs w:val="24"/>
              </w:rPr>
            </w:pPr>
            <w:r>
              <w:rPr>
                <w:sz w:val="22"/>
              </w:rPr>
              <w:t>Ứng dụng web hoạt động đầy đủ;</w:t>
              <w:br/>
              <w:t>API endpoint hoàn chỉnh;</w:t>
              <w:br/>
              <w:t>Giao diện hiển thị video và cảnh báo</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9</w:t>
            </w:r>
          </w:p>
        </w:tc>
        <w:tc>
          <w:tcPr>
            <w:tcW w:w="664" w:type="pct"/>
            <w:vAlign w:val="center"/>
          </w:tcPr>
          <w:p w:rsidR="0060019C" w:rsidRPr="00A66D0F" w:rsidRDefault="0060019C" w:rsidP="00552F07">
            <w:pPr>
              <w:jc w:val="left"/>
              <w:rPr>
                <w:sz w:val="24"/>
                <w:szCs w:val="24"/>
              </w:rPr>
            </w:pPr>
            <w:r>
              <w:rPr>
                <w:sz w:val="22"/>
              </w:rPr>
              <w:t>Tuần 9</w:t>
              <w:br/>
              <w:t>(05/05 – 11/05)</w:t>
            </w:r>
          </w:p>
        </w:tc>
        <w:tc>
          <w:tcPr>
            <w:tcW w:w="1252" w:type="pct"/>
            <w:vAlign w:val="center"/>
          </w:tcPr>
          <w:p w:rsidR="0060019C" w:rsidRPr="003F4ACC" w:rsidRDefault="0060019C" w:rsidP="00A66D0F">
            <w:pPr>
              <w:jc w:val="left"/>
              <w:rPr>
                <w:sz w:val="24"/>
                <w:szCs w:val="24"/>
              </w:rPr>
            </w:pPr>
            <w:r>
              <w:rPr>
                <w:sz w:val="22"/>
              </w:rPr>
              <w:t>- Chạy thực nghiệm trên bộ dữ liệu kiểm thử</w:t>
              <w:br/>
              <w:t>- Đánh giá: Accuracy, Precision, Recall, F1-score, FPS</w:t>
              <w:br/>
              <w:t>- So sánh với baseline (YOLOv8 thuần túy)</w:t>
              <w:br/>
              <w:t>- Tối ưu hiệu năng (model quantization, batch processing)</w:t>
            </w:r>
          </w:p>
        </w:tc>
        <w:tc>
          <w:tcPr>
            <w:tcW w:w="2720" w:type="pct"/>
            <w:vAlign w:val="center"/>
          </w:tcPr>
          <w:p w:rsidR="0060019C" w:rsidRPr="003F4ACC" w:rsidRDefault="0060019C" w:rsidP="00A66D0F">
            <w:pPr>
              <w:jc w:val="left"/>
              <w:rPr>
                <w:sz w:val="24"/>
                <w:szCs w:val="24"/>
              </w:rPr>
            </w:pPr>
            <w:r>
              <w:rPr>
                <w:sz w:val="22"/>
              </w:rPr>
              <w:t>Báo cáo kết quả thực nghiệm;</w:t>
              <w:br/>
              <w:t>Bảng so sánh hiệu năng;</w:t>
              <w:br/>
              <w:t>Hệ thống đạt ≥15 FPS trên GPU</w:t>
            </w:r>
          </w:p>
        </w:tc>
      </w:tr>
      <w:tr w:rsidR="0060019C" w:rsidRPr="00A66D0F" w:rsidTr="004275E3">
        <w:trPr>
          <w:trHeight w:val="285"/>
        </w:trPr>
        <w:tc>
          <w:tcPr>
            <w:tcW w:w="364" w:type="pct"/>
            <w:vAlign w:val="center"/>
          </w:tcPr>
          <w:p w:rsidR="0060019C" w:rsidRPr="00A66D0F" w:rsidRDefault="0060019C" w:rsidP="004275E3">
            <w:pPr>
              <w:jc w:val="center"/>
              <w:rPr>
                <w:sz w:val="24"/>
                <w:szCs w:val="24"/>
              </w:rPr>
            </w:pPr>
            <w:r w:rsidRPr="00A66D0F">
              <w:rPr>
                <w:sz w:val="24"/>
                <w:szCs w:val="24"/>
              </w:rPr>
              <w:t>10</w:t>
            </w:r>
          </w:p>
        </w:tc>
        <w:tc>
          <w:tcPr>
            <w:tcW w:w="664" w:type="pct"/>
            <w:vAlign w:val="center"/>
          </w:tcPr>
          <w:p w:rsidR="0060019C" w:rsidRPr="00A66D0F" w:rsidRDefault="0060019C" w:rsidP="00552F07">
            <w:pPr>
              <w:jc w:val="left"/>
              <w:rPr>
                <w:sz w:val="24"/>
                <w:szCs w:val="24"/>
              </w:rPr>
            </w:pPr>
            <w:r>
              <w:rPr>
                <w:sz w:val="22"/>
              </w:rPr>
              <w:t>Tuần 10</w:t>
              <w:br/>
              <w:t>(12/05 – 18/05)</w:t>
            </w:r>
          </w:p>
        </w:tc>
        <w:tc>
          <w:tcPr>
            <w:tcW w:w="1252" w:type="pct"/>
            <w:vAlign w:val="center"/>
          </w:tcPr>
          <w:p w:rsidR="0060019C" w:rsidRPr="003F4ACC" w:rsidRDefault="0060019C" w:rsidP="00A66D0F">
            <w:pPr>
              <w:jc w:val="left"/>
              <w:rPr>
                <w:sz w:val="24"/>
                <w:szCs w:val="24"/>
              </w:rPr>
            </w:pPr>
            <w:r>
              <w:rPr>
                <w:sz w:val="22"/>
              </w:rPr>
              <w:t>- Sửa lỗi và hoàn thiện hệ thống theo phản hồi</w:t>
              <w:br/>
              <w:t>- Viết báo cáo tốt nghiệp đầy đủ 3 chương</w:t>
              <w:br/>
              <w:t>- Chuẩn bị slide thuyết trình</w:t>
              <w:br/>
              <w:t>- Nộp sản phẩm, mã nguồn và báo cáo</w:t>
            </w:r>
          </w:p>
        </w:tc>
        <w:tc>
          <w:tcPr>
            <w:tcW w:w="2720" w:type="pct"/>
            <w:vAlign w:val="center"/>
          </w:tcPr>
          <w:p w:rsidR="0060019C" w:rsidRPr="003F4ACC" w:rsidRDefault="0060019C" w:rsidP="00A66D0F">
            <w:pPr>
              <w:jc w:val="left"/>
              <w:rPr>
                <w:sz w:val="24"/>
                <w:szCs w:val="24"/>
              </w:rPr>
            </w:pPr>
            <w:r>
              <w:rPr>
                <w:sz w:val="22"/>
              </w:rPr>
              <w:t>Báo cáo tốt nghiệp hoàn chỉnh;</w:t>
              <w:br/>
              <w:t>Slide thuyết trình;</w:t>
              <w:br/>
              <w:t>Mã nguồn và tài liệu đầy đủ</w:t>
            </w:r>
          </w:p>
        </w:tc>
      </w:tr>
    </w:tbl>
    <w:p w:rsidR="003C6059" w:rsidRDefault="003C6059" w:rsidP="003C6059">
      <w:pPr>
        <w:spacing w:before="120"/>
        <w:ind w:right="-755"/>
        <w:jc w:val="center"/>
        <w:rPr>
          <w:i/>
          <w:noProof/>
          <w:sz w:val="24"/>
          <w:szCs w:val="24"/>
        </w:rPr>
      </w:pPr>
    </w:p>
    <w:p w:rsidR="003C6059" w:rsidRPr="003C6059" w:rsidRDefault="003C6059" w:rsidP="00047E44">
      <w:pPr>
        <w:spacing w:before="120" w:after="120"/>
        <w:jc w:val="right"/>
        <w:rPr>
          <w:i/>
          <w:noProof/>
          <w:szCs w:val="26"/>
        </w:rPr>
      </w:pPr>
      <w:r w:rsidRPr="003C6059">
        <w:rPr>
          <w:i/>
          <w:noProof/>
          <w:szCs w:val="26"/>
        </w:rPr>
        <w:t xml:space="preserve">Thái Nguyên, ngày </w:t>
      </w:r>
      <w:r>
        <w:rPr>
          <w:noProof/>
          <w:szCs w:val="26"/>
        </w:rPr>
        <w:t xml:space="preserve">… </w:t>
      </w:r>
      <w:r w:rsidRPr="003C6059">
        <w:rPr>
          <w:i/>
          <w:noProof/>
          <w:szCs w:val="26"/>
        </w:rPr>
        <w:t xml:space="preserve">tháng </w:t>
      </w:r>
      <w:r>
        <w:rPr>
          <w:noProof/>
          <w:szCs w:val="26"/>
        </w:rPr>
        <w:t xml:space="preserve">… </w:t>
      </w:r>
      <w:r w:rsidRPr="003C6059">
        <w:rPr>
          <w:i/>
          <w:noProof/>
          <w:szCs w:val="26"/>
        </w:rPr>
        <w:t>năm 20</w:t>
      </w:r>
      <w:r>
        <w:rPr>
          <w:i/>
          <w:noProof/>
          <w:szCs w:val="26"/>
        </w:rPr>
        <w:t>2…</w:t>
      </w: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4427"/>
      </w:tblGrid>
      <w:tr w:rsidR="00D3028A" w:rsidTr="00047E44">
        <w:trPr>
          <w:trHeight w:val="259"/>
        </w:trPr>
        <w:tc>
          <w:tcPr>
            <w:tcW w:w="2703" w:type="pct"/>
          </w:tcPr>
          <w:p w:rsidR="00047E44" w:rsidRPr="00047E44" w:rsidRDefault="00047E44" w:rsidP="00864851">
            <w:pPr>
              <w:spacing w:before="120"/>
              <w:ind w:right="-397"/>
              <w:jc w:val="center"/>
              <w:rPr>
                <w:b/>
                <w:bCs/>
                <w:sz w:val="12"/>
                <w:szCs w:val="12"/>
              </w:rPr>
            </w:pPr>
          </w:p>
          <w:p w:rsidR="00D3028A" w:rsidRDefault="00D3028A" w:rsidP="00864851">
            <w:pPr>
              <w:spacing w:before="120"/>
              <w:ind w:right="-397"/>
              <w:jc w:val="center"/>
              <w:rPr>
                <w:b/>
                <w:bCs/>
                <w:szCs w:val="26"/>
              </w:rPr>
            </w:pPr>
            <w:r w:rsidRPr="003C6059">
              <w:rPr>
                <w:b/>
                <w:bCs/>
                <w:szCs w:val="26"/>
              </w:rPr>
              <w:t>LÃNH ĐẠO BỘ MÔN</w:t>
            </w:r>
          </w:p>
          <w:p w:rsidR="00864851" w:rsidRDefault="00864851" w:rsidP="00864851">
            <w:pPr>
              <w:spacing w:before="120"/>
              <w:ind w:right="-397"/>
              <w:jc w:val="center"/>
              <w:rPr>
                <w:b/>
                <w:bCs/>
                <w:noProof/>
                <w:szCs w:val="26"/>
              </w:rPr>
            </w:pPr>
          </w:p>
          <w:p w:rsidR="00864851" w:rsidRDefault="00864851" w:rsidP="00864851">
            <w:pPr>
              <w:spacing w:before="120"/>
              <w:ind w:right="-397"/>
              <w:jc w:val="center"/>
              <w:rPr>
                <w:b/>
                <w:bCs/>
                <w:noProof/>
                <w:szCs w:val="26"/>
              </w:rPr>
            </w:pPr>
          </w:p>
          <w:p w:rsidR="00864851" w:rsidRDefault="00864851" w:rsidP="00864851">
            <w:pPr>
              <w:spacing w:before="120"/>
              <w:ind w:right="-397"/>
              <w:jc w:val="center"/>
              <w:rPr>
                <w:b/>
                <w:bCs/>
                <w:noProof/>
                <w:szCs w:val="26"/>
              </w:rPr>
            </w:pPr>
          </w:p>
          <w:p w:rsidR="008D1B5A" w:rsidRDefault="008D1B5A" w:rsidP="00864851">
            <w:pPr>
              <w:spacing w:before="120"/>
              <w:ind w:right="-397"/>
              <w:jc w:val="center"/>
              <w:rPr>
                <w:b/>
                <w:bCs/>
                <w:noProof/>
                <w:szCs w:val="26"/>
              </w:rPr>
            </w:pPr>
          </w:p>
          <w:p w:rsidR="00864851" w:rsidRPr="003C6059" w:rsidRDefault="00864851" w:rsidP="00864851">
            <w:pPr>
              <w:spacing w:before="120"/>
              <w:ind w:right="-397"/>
              <w:jc w:val="center"/>
              <w:rPr>
                <w:b/>
                <w:bCs/>
                <w:noProof/>
                <w:szCs w:val="26"/>
              </w:rPr>
            </w:pPr>
          </w:p>
        </w:tc>
        <w:tc>
          <w:tcPr>
            <w:tcW w:w="2297" w:type="pct"/>
          </w:tcPr>
          <w:p w:rsidR="00047E44" w:rsidRPr="00047E44" w:rsidRDefault="00047E44" w:rsidP="00864851">
            <w:pPr>
              <w:spacing w:before="120"/>
              <w:ind w:right="-397"/>
              <w:jc w:val="center"/>
              <w:rPr>
                <w:b/>
                <w:bCs/>
                <w:noProof/>
                <w:sz w:val="12"/>
                <w:szCs w:val="12"/>
              </w:rPr>
            </w:pPr>
          </w:p>
          <w:p w:rsidR="00D3028A" w:rsidRDefault="00D3028A" w:rsidP="00864851">
            <w:pPr>
              <w:spacing w:before="120"/>
              <w:ind w:right="-397"/>
              <w:jc w:val="center"/>
              <w:rPr>
                <w:b/>
                <w:bCs/>
                <w:noProof/>
                <w:szCs w:val="26"/>
              </w:rPr>
            </w:pPr>
            <w:r w:rsidRPr="003C6059">
              <w:rPr>
                <w:b/>
                <w:bCs/>
                <w:noProof/>
                <w:szCs w:val="26"/>
              </w:rPr>
              <w:t>GIẢNG VIÊN</w:t>
            </w:r>
            <w:r w:rsidR="005B59F9">
              <w:rPr>
                <w:b/>
                <w:bCs/>
                <w:noProof/>
                <w:szCs w:val="26"/>
              </w:rPr>
              <w:t xml:space="preserve"> HƯỚNG DẪN</w:t>
            </w:r>
          </w:p>
          <w:p w:rsidR="00864851" w:rsidRDefault="00864851" w:rsidP="00864851">
            <w:pPr>
              <w:spacing w:before="120"/>
              <w:ind w:right="-397"/>
              <w:jc w:val="center"/>
              <w:rPr>
                <w:b/>
                <w:bCs/>
                <w:noProof/>
                <w:szCs w:val="26"/>
              </w:rPr>
            </w:pPr>
          </w:p>
          <w:p w:rsidR="00864851" w:rsidRDefault="00864851" w:rsidP="00864851">
            <w:pPr>
              <w:spacing w:before="120"/>
              <w:ind w:right="-397"/>
              <w:jc w:val="center"/>
              <w:rPr>
                <w:b/>
                <w:bCs/>
                <w:noProof/>
                <w:szCs w:val="26"/>
              </w:rPr>
            </w:pPr>
          </w:p>
          <w:p w:rsidR="00864851" w:rsidRDefault="00864851" w:rsidP="00864851">
            <w:pPr>
              <w:spacing w:before="120"/>
              <w:ind w:right="-397"/>
              <w:jc w:val="center"/>
              <w:rPr>
                <w:b/>
                <w:bCs/>
                <w:noProof/>
                <w:szCs w:val="26"/>
              </w:rPr>
            </w:pPr>
          </w:p>
          <w:p w:rsidR="00864851" w:rsidRPr="003C6059" w:rsidRDefault="00864851" w:rsidP="00864851">
            <w:pPr>
              <w:spacing w:before="120"/>
              <w:ind w:right="-397"/>
              <w:jc w:val="center"/>
              <w:rPr>
                <w:b/>
                <w:bCs/>
                <w:noProof/>
                <w:szCs w:val="26"/>
              </w:rPr>
            </w:pPr>
          </w:p>
        </w:tc>
      </w:tr>
    </w:tbl>
    <w:p w:rsidR="003C6059" w:rsidRPr="00FA3F7A" w:rsidRDefault="003C6059" w:rsidP="003C6059">
      <w:pPr>
        <w:spacing w:before="120"/>
        <w:ind w:right="-397"/>
        <w:jc w:val="center"/>
        <w:rPr>
          <w:i/>
          <w:noProof/>
          <w:sz w:val="24"/>
          <w:szCs w:val="24"/>
        </w:rPr>
      </w:pPr>
    </w:p>
    <w:sectPr w:rsidR="003C6059" w:rsidRPr="00FA3F7A" w:rsidSect="00D12DF9">
      <w:headerReference w:type="default" r:id="rId8"/>
      <w:footerReference w:type="default" r:id="rId9"/>
      <w:headerReference w:type="first" r:id="rId10"/>
      <w:pgSz w:w="11906" w:h="16838"/>
      <w:pgMar w:top="1134" w:right="851" w:bottom="1134"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5505" w:rsidRDefault="00EE5505" w:rsidP="00E813E6">
      <w:r>
        <w:separator/>
      </w:r>
    </w:p>
  </w:endnote>
  <w:endnote w:type="continuationSeparator" w:id="0">
    <w:p w:rsidR="00EE5505" w:rsidRDefault="00EE5505" w:rsidP="00E81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483935-CC4C-41A2-943F-3F23AE2C7811}"/>
    <w:embedBold r:id="rId2" w:fontKey="{7A2819E9-82BA-44A2-9E15-1B48376B0BE1}"/>
  </w:font>
  <w:font w:name="Cambria">
    <w:panose1 w:val="02040503050406030204"/>
    <w:charset w:val="A3"/>
    <w:family w:val="roman"/>
    <w:pitch w:val="variable"/>
    <w:sig w:usb0="E00006FF" w:usb1="420024FF" w:usb2="02000000" w:usb3="00000000" w:csb0="0000019F" w:csb1="00000000"/>
    <w:embedRegular r:id="rId3" w:fontKey="{82F288FA-3288-482C-96C5-C85848DD50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148224"/>
      <w:docPartObj>
        <w:docPartGallery w:val="Page Numbers (Bottom of Page)"/>
        <w:docPartUnique/>
      </w:docPartObj>
    </w:sdtPr>
    <w:sdtEndPr>
      <w:rPr>
        <w:noProof/>
      </w:rPr>
    </w:sdtEndPr>
    <w:sdtContent>
      <w:p w:rsidR="00864851" w:rsidRDefault="00864851">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rsidR="00E813E6" w:rsidRDefault="00E813E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5505" w:rsidRDefault="00EE5505" w:rsidP="00E813E6">
      <w:r>
        <w:separator/>
      </w:r>
    </w:p>
  </w:footnote>
  <w:footnote w:type="continuationSeparator" w:id="0">
    <w:p w:rsidR="00EE5505" w:rsidRDefault="00EE5505" w:rsidP="00E81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2DF9" w:rsidRPr="00D65492" w:rsidRDefault="00D65492" w:rsidP="00731B12">
    <w:pPr>
      <w:pStyle w:val="utrang"/>
      <w:jc w:val="right"/>
    </w:pPr>
    <w:r w:rsidRPr="00D65492">
      <w:t>H02.Hệ thống AI và ứng dụng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3507" w:rsidRDefault="00D12DF9" w:rsidP="00E42E2B">
    <w:pPr>
      <w:pStyle w:val="utrang"/>
      <w:jc w:val="right"/>
    </w:pPr>
    <w:r>
      <w:t>CNTT.</w:t>
    </w:r>
    <w:r w:rsidR="00F73507">
      <w:t>H01. Phát triển ứng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750"/>
    <w:multiLevelType w:val="multilevel"/>
    <w:tmpl w:val="FCA29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31A40"/>
    <w:multiLevelType w:val="multilevel"/>
    <w:tmpl w:val="765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759D"/>
    <w:multiLevelType w:val="multilevel"/>
    <w:tmpl w:val="D902D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944BF4"/>
    <w:multiLevelType w:val="multilevel"/>
    <w:tmpl w:val="4BB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82E21"/>
    <w:multiLevelType w:val="multilevel"/>
    <w:tmpl w:val="EB40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813BA5"/>
    <w:multiLevelType w:val="multilevel"/>
    <w:tmpl w:val="ABE29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E65BD"/>
    <w:multiLevelType w:val="multilevel"/>
    <w:tmpl w:val="A3C2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B847D4"/>
    <w:multiLevelType w:val="multilevel"/>
    <w:tmpl w:val="C85C1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B34440"/>
    <w:multiLevelType w:val="multilevel"/>
    <w:tmpl w:val="0CC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33572"/>
    <w:multiLevelType w:val="multilevel"/>
    <w:tmpl w:val="1BDC3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C4E09A4"/>
    <w:multiLevelType w:val="multilevel"/>
    <w:tmpl w:val="F56C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95A0B"/>
    <w:multiLevelType w:val="multilevel"/>
    <w:tmpl w:val="34A27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D8F38FB"/>
    <w:multiLevelType w:val="multilevel"/>
    <w:tmpl w:val="6322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564D64"/>
    <w:multiLevelType w:val="multilevel"/>
    <w:tmpl w:val="8B3AA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29F58A9"/>
    <w:multiLevelType w:val="multilevel"/>
    <w:tmpl w:val="25D60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4CB4494"/>
    <w:multiLevelType w:val="multilevel"/>
    <w:tmpl w:val="6EF2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8415F7"/>
    <w:multiLevelType w:val="multilevel"/>
    <w:tmpl w:val="95A0B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D137AB2"/>
    <w:multiLevelType w:val="multilevel"/>
    <w:tmpl w:val="C54478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FAE58AA"/>
    <w:multiLevelType w:val="multilevel"/>
    <w:tmpl w:val="59F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62278"/>
    <w:multiLevelType w:val="multilevel"/>
    <w:tmpl w:val="286C31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3B441A4"/>
    <w:multiLevelType w:val="multilevel"/>
    <w:tmpl w:val="F9E68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5AB209D"/>
    <w:multiLevelType w:val="multilevel"/>
    <w:tmpl w:val="AB14C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E92220"/>
    <w:multiLevelType w:val="multilevel"/>
    <w:tmpl w:val="DFE040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3CC93DF8"/>
    <w:multiLevelType w:val="multilevel"/>
    <w:tmpl w:val="320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431FB"/>
    <w:multiLevelType w:val="multilevel"/>
    <w:tmpl w:val="5E740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0775519"/>
    <w:multiLevelType w:val="multilevel"/>
    <w:tmpl w:val="C14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345AB"/>
    <w:multiLevelType w:val="multilevel"/>
    <w:tmpl w:val="FB28F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41C2307"/>
    <w:multiLevelType w:val="multilevel"/>
    <w:tmpl w:val="195AF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41E62E1"/>
    <w:multiLevelType w:val="multilevel"/>
    <w:tmpl w:val="27C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16814"/>
    <w:multiLevelType w:val="multilevel"/>
    <w:tmpl w:val="31ECA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A3339F1"/>
    <w:multiLevelType w:val="multilevel"/>
    <w:tmpl w:val="1780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D5B9D"/>
    <w:multiLevelType w:val="multilevel"/>
    <w:tmpl w:val="B11AC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EE30E5"/>
    <w:multiLevelType w:val="multilevel"/>
    <w:tmpl w:val="EE502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E3E77E9"/>
    <w:multiLevelType w:val="multilevel"/>
    <w:tmpl w:val="CD0E2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EF0218B"/>
    <w:multiLevelType w:val="multilevel"/>
    <w:tmpl w:val="00C29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2A01546"/>
    <w:multiLevelType w:val="multilevel"/>
    <w:tmpl w:val="ACF83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6222DB7"/>
    <w:multiLevelType w:val="multilevel"/>
    <w:tmpl w:val="1DAE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DC322C"/>
    <w:multiLevelType w:val="multilevel"/>
    <w:tmpl w:val="E73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A0E78"/>
    <w:multiLevelType w:val="hybridMultilevel"/>
    <w:tmpl w:val="A1801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DF0FE9"/>
    <w:multiLevelType w:val="multilevel"/>
    <w:tmpl w:val="FD96E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D247ADA"/>
    <w:multiLevelType w:val="multilevel"/>
    <w:tmpl w:val="A9860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D5315B4"/>
    <w:multiLevelType w:val="multilevel"/>
    <w:tmpl w:val="8DB0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66E1C"/>
    <w:multiLevelType w:val="multilevel"/>
    <w:tmpl w:val="0C9C3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E285F28"/>
    <w:multiLevelType w:val="multilevel"/>
    <w:tmpl w:val="A7C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A2F3E"/>
    <w:multiLevelType w:val="multilevel"/>
    <w:tmpl w:val="3FF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236B49"/>
    <w:multiLevelType w:val="multilevel"/>
    <w:tmpl w:val="380CA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88A3118"/>
    <w:multiLevelType w:val="multilevel"/>
    <w:tmpl w:val="2B1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F34E73"/>
    <w:multiLevelType w:val="multilevel"/>
    <w:tmpl w:val="C3F89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625481B"/>
    <w:multiLevelType w:val="multilevel"/>
    <w:tmpl w:val="D1962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34448A"/>
    <w:multiLevelType w:val="multilevel"/>
    <w:tmpl w:val="3E7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CF1F50"/>
    <w:multiLevelType w:val="multilevel"/>
    <w:tmpl w:val="EA660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3095271">
    <w:abstractNumId w:val="15"/>
  </w:num>
  <w:num w:numId="2" w16cid:durableId="1558664164">
    <w:abstractNumId w:val="36"/>
  </w:num>
  <w:num w:numId="3" w16cid:durableId="740056193">
    <w:abstractNumId w:val="30"/>
  </w:num>
  <w:num w:numId="4" w16cid:durableId="447623143">
    <w:abstractNumId w:val="5"/>
  </w:num>
  <w:num w:numId="5" w16cid:durableId="1298223725">
    <w:abstractNumId w:val="40"/>
  </w:num>
  <w:num w:numId="6" w16cid:durableId="2143577764">
    <w:abstractNumId w:val="52"/>
  </w:num>
  <w:num w:numId="7" w16cid:durableId="2083720924">
    <w:abstractNumId w:val="7"/>
  </w:num>
  <w:num w:numId="8" w16cid:durableId="851795862">
    <w:abstractNumId w:val="6"/>
  </w:num>
  <w:num w:numId="9" w16cid:durableId="380398733">
    <w:abstractNumId w:val="0"/>
  </w:num>
  <w:num w:numId="10" w16cid:durableId="431437879">
    <w:abstractNumId w:val="41"/>
  </w:num>
  <w:num w:numId="11" w16cid:durableId="1814255814">
    <w:abstractNumId w:val="20"/>
  </w:num>
  <w:num w:numId="12" w16cid:durableId="355084969">
    <w:abstractNumId w:val="4"/>
  </w:num>
  <w:num w:numId="13" w16cid:durableId="407192514">
    <w:abstractNumId w:val="25"/>
  </w:num>
  <w:num w:numId="14" w16cid:durableId="1620798317">
    <w:abstractNumId w:val="34"/>
  </w:num>
  <w:num w:numId="15" w16cid:durableId="814421104">
    <w:abstractNumId w:val="48"/>
  </w:num>
  <w:num w:numId="16" w16cid:durableId="1300189461">
    <w:abstractNumId w:val="32"/>
  </w:num>
  <w:num w:numId="17" w16cid:durableId="807363800">
    <w:abstractNumId w:val="28"/>
  </w:num>
  <w:num w:numId="18" w16cid:durableId="1164980113">
    <w:abstractNumId w:val="17"/>
  </w:num>
  <w:num w:numId="19" w16cid:durableId="510024327">
    <w:abstractNumId w:val="35"/>
  </w:num>
  <w:num w:numId="20" w16cid:durableId="1681809992">
    <w:abstractNumId w:val="22"/>
  </w:num>
  <w:num w:numId="21" w16cid:durableId="111484061">
    <w:abstractNumId w:val="14"/>
  </w:num>
  <w:num w:numId="22" w16cid:durableId="1108350916">
    <w:abstractNumId w:val="46"/>
  </w:num>
  <w:num w:numId="23" w16cid:durableId="1770658206">
    <w:abstractNumId w:val="2"/>
  </w:num>
  <w:num w:numId="24" w16cid:durableId="1594433849">
    <w:abstractNumId w:val="21"/>
  </w:num>
  <w:num w:numId="25" w16cid:durableId="1240216095">
    <w:abstractNumId w:val="43"/>
  </w:num>
  <w:num w:numId="26" w16cid:durableId="17826122">
    <w:abstractNumId w:val="9"/>
  </w:num>
  <w:num w:numId="27" w16cid:durableId="372383576">
    <w:abstractNumId w:val="11"/>
  </w:num>
  <w:num w:numId="28" w16cid:durableId="9726772">
    <w:abstractNumId w:val="23"/>
  </w:num>
  <w:num w:numId="29" w16cid:durableId="1704986562">
    <w:abstractNumId w:val="27"/>
  </w:num>
  <w:num w:numId="30" w16cid:durableId="325742227">
    <w:abstractNumId w:val="18"/>
  </w:num>
  <w:num w:numId="31" w16cid:durableId="1727874326">
    <w:abstractNumId w:val="33"/>
  </w:num>
  <w:num w:numId="32" w16cid:durableId="2046522424">
    <w:abstractNumId w:val="49"/>
  </w:num>
  <w:num w:numId="33" w16cid:durableId="692997242">
    <w:abstractNumId w:val="13"/>
  </w:num>
  <w:num w:numId="34" w16cid:durableId="548078063">
    <w:abstractNumId w:val="39"/>
  </w:num>
  <w:num w:numId="35" w16cid:durableId="1408768914">
    <w:abstractNumId w:val="50"/>
  </w:num>
  <w:num w:numId="36" w16cid:durableId="1030375346">
    <w:abstractNumId w:val="19"/>
  </w:num>
  <w:num w:numId="37" w16cid:durableId="835919425">
    <w:abstractNumId w:val="37"/>
  </w:num>
  <w:num w:numId="38" w16cid:durableId="1489783845">
    <w:abstractNumId w:val="42"/>
  </w:num>
  <w:num w:numId="39" w16cid:durableId="247615670">
    <w:abstractNumId w:val="12"/>
  </w:num>
  <w:num w:numId="40" w16cid:durableId="141579973">
    <w:abstractNumId w:val="3"/>
  </w:num>
  <w:num w:numId="41" w16cid:durableId="623078619">
    <w:abstractNumId w:val="51"/>
  </w:num>
  <w:num w:numId="42" w16cid:durableId="525094402">
    <w:abstractNumId w:val="45"/>
  </w:num>
  <w:num w:numId="43" w16cid:durableId="1093552523">
    <w:abstractNumId w:val="1"/>
  </w:num>
  <w:num w:numId="44" w16cid:durableId="126246089">
    <w:abstractNumId w:val="8"/>
  </w:num>
  <w:num w:numId="45" w16cid:durableId="827287977">
    <w:abstractNumId w:val="31"/>
  </w:num>
  <w:num w:numId="46" w16cid:durableId="1461724491">
    <w:abstractNumId w:val="29"/>
  </w:num>
  <w:num w:numId="47" w16cid:durableId="225336021">
    <w:abstractNumId w:val="47"/>
  </w:num>
  <w:num w:numId="48" w16cid:durableId="167529598">
    <w:abstractNumId w:val="38"/>
  </w:num>
  <w:num w:numId="49" w16cid:durableId="1398019772">
    <w:abstractNumId w:val="24"/>
  </w:num>
  <w:num w:numId="50" w16cid:durableId="712510158">
    <w:abstractNumId w:val="16"/>
  </w:num>
  <w:num w:numId="51" w16cid:durableId="1364012029">
    <w:abstractNumId w:val="44"/>
  </w:num>
  <w:num w:numId="52" w16cid:durableId="1826118009">
    <w:abstractNumId w:val="26"/>
  </w:num>
  <w:num w:numId="53" w16cid:durableId="1901750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6EE"/>
    <w:rsid w:val="00004E7E"/>
    <w:rsid w:val="00007882"/>
    <w:rsid w:val="00037CF7"/>
    <w:rsid w:val="00047E44"/>
    <w:rsid w:val="00050E35"/>
    <w:rsid w:val="0006589F"/>
    <w:rsid w:val="0007787B"/>
    <w:rsid w:val="000B6E63"/>
    <w:rsid w:val="000C6AC3"/>
    <w:rsid w:val="000C7788"/>
    <w:rsid w:val="000D5583"/>
    <w:rsid w:val="000D6A85"/>
    <w:rsid w:val="000E2B73"/>
    <w:rsid w:val="000F604A"/>
    <w:rsid w:val="001005CF"/>
    <w:rsid w:val="00125757"/>
    <w:rsid w:val="00126952"/>
    <w:rsid w:val="0014299F"/>
    <w:rsid w:val="0016055B"/>
    <w:rsid w:val="001640F0"/>
    <w:rsid w:val="001A4591"/>
    <w:rsid w:val="001A45B5"/>
    <w:rsid w:val="001B3A44"/>
    <w:rsid w:val="001B619A"/>
    <w:rsid w:val="001C2AD8"/>
    <w:rsid w:val="001D20B6"/>
    <w:rsid w:val="001D74E1"/>
    <w:rsid w:val="001F65F0"/>
    <w:rsid w:val="0022443E"/>
    <w:rsid w:val="00264AAD"/>
    <w:rsid w:val="00274261"/>
    <w:rsid w:val="002778DD"/>
    <w:rsid w:val="00290576"/>
    <w:rsid w:val="00290F08"/>
    <w:rsid w:val="002A47E0"/>
    <w:rsid w:val="002B3BF4"/>
    <w:rsid w:val="002C7F89"/>
    <w:rsid w:val="002D1F7C"/>
    <w:rsid w:val="002D5978"/>
    <w:rsid w:val="002D7AD9"/>
    <w:rsid w:val="002F0173"/>
    <w:rsid w:val="002F2E0C"/>
    <w:rsid w:val="00302A52"/>
    <w:rsid w:val="00304A5C"/>
    <w:rsid w:val="00312060"/>
    <w:rsid w:val="00336354"/>
    <w:rsid w:val="00340359"/>
    <w:rsid w:val="00342B1F"/>
    <w:rsid w:val="00351A9D"/>
    <w:rsid w:val="00356F84"/>
    <w:rsid w:val="00362139"/>
    <w:rsid w:val="003621D4"/>
    <w:rsid w:val="00363211"/>
    <w:rsid w:val="00375A0D"/>
    <w:rsid w:val="003B75AF"/>
    <w:rsid w:val="003B7AA5"/>
    <w:rsid w:val="003C6059"/>
    <w:rsid w:val="003D73EF"/>
    <w:rsid w:val="003F4ACC"/>
    <w:rsid w:val="00404036"/>
    <w:rsid w:val="0041006C"/>
    <w:rsid w:val="00413001"/>
    <w:rsid w:val="00413402"/>
    <w:rsid w:val="004275E3"/>
    <w:rsid w:val="00476686"/>
    <w:rsid w:val="00483340"/>
    <w:rsid w:val="004A6712"/>
    <w:rsid w:val="004B3904"/>
    <w:rsid w:val="004B740A"/>
    <w:rsid w:val="004C10B7"/>
    <w:rsid w:val="004E381A"/>
    <w:rsid w:val="00506F42"/>
    <w:rsid w:val="005148E1"/>
    <w:rsid w:val="00552F07"/>
    <w:rsid w:val="005703CF"/>
    <w:rsid w:val="00577E81"/>
    <w:rsid w:val="005A1151"/>
    <w:rsid w:val="005A24F1"/>
    <w:rsid w:val="005B2653"/>
    <w:rsid w:val="005B59F9"/>
    <w:rsid w:val="005D4380"/>
    <w:rsid w:val="005E7C35"/>
    <w:rsid w:val="005F068F"/>
    <w:rsid w:val="0060019C"/>
    <w:rsid w:val="006046AF"/>
    <w:rsid w:val="00610C36"/>
    <w:rsid w:val="0063208C"/>
    <w:rsid w:val="00640538"/>
    <w:rsid w:val="0065648B"/>
    <w:rsid w:val="00692610"/>
    <w:rsid w:val="00695E71"/>
    <w:rsid w:val="006A5F61"/>
    <w:rsid w:val="006B61AB"/>
    <w:rsid w:val="006C0EA6"/>
    <w:rsid w:val="006E6CB0"/>
    <w:rsid w:val="006F2230"/>
    <w:rsid w:val="006F39E5"/>
    <w:rsid w:val="00706C79"/>
    <w:rsid w:val="00707628"/>
    <w:rsid w:val="0072288E"/>
    <w:rsid w:val="00731B12"/>
    <w:rsid w:val="00762A2C"/>
    <w:rsid w:val="00765BE1"/>
    <w:rsid w:val="007701BE"/>
    <w:rsid w:val="00772B22"/>
    <w:rsid w:val="00774649"/>
    <w:rsid w:val="00776811"/>
    <w:rsid w:val="00793458"/>
    <w:rsid w:val="007D3099"/>
    <w:rsid w:val="007D6737"/>
    <w:rsid w:val="007F3B8C"/>
    <w:rsid w:val="007F4452"/>
    <w:rsid w:val="008218BB"/>
    <w:rsid w:val="00827524"/>
    <w:rsid w:val="00837B74"/>
    <w:rsid w:val="00864851"/>
    <w:rsid w:val="008A00B3"/>
    <w:rsid w:val="008B1F8F"/>
    <w:rsid w:val="008C0FBF"/>
    <w:rsid w:val="008D1B5A"/>
    <w:rsid w:val="008E3ADC"/>
    <w:rsid w:val="009132AD"/>
    <w:rsid w:val="00927069"/>
    <w:rsid w:val="00931EFC"/>
    <w:rsid w:val="009368A8"/>
    <w:rsid w:val="00937D66"/>
    <w:rsid w:val="0094192B"/>
    <w:rsid w:val="00944A3F"/>
    <w:rsid w:val="00951613"/>
    <w:rsid w:val="00955F40"/>
    <w:rsid w:val="009604F9"/>
    <w:rsid w:val="00967F1E"/>
    <w:rsid w:val="00994386"/>
    <w:rsid w:val="009B4294"/>
    <w:rsid w:val="009C1763"/>
    <w:rsid w:val="009D0F48"/>
    <w:rsid w:val="009F02B7"/>
    <w:rsid w:val="009F4731"/>
    <w:rsid w:val="00A0219A"/>
    <w:rsid w:val="00A05550"/>
    <w:rsid w:val="00A21297"/>
    <w:rsid w:val="00A258CB"/>
    <w:rsid w:val="00A321D5"/>
    <w:rsid w:val="00A34D9C"/>
    <w:rsid w:val="00A66D0F"/>
    <w:rsid w:val="00A70280"/>
    <w:rsid w:val="00A8445E"/>
    <w:rsid w:val="00A853FF"/>
    <w:rsid w:val="00A976BC"/>
    <w:rsid w:val="00AB2AD1"/>
    <w:rsid w:val="00AD6E1C"/>
    <w:rsid w:val="00AF0A92"/>
    <w:rsid w:val="00AF0F13"/>
    <w:rsid w:val="00B14FD3"/>
    <w:rsid w:val="00B158B7"/>
    <w:rsid w:val="00B3165A"/>
    <w:rsid w:val="00B35AC2"/>
    <w:rsid w:val="00B37C51"/>
    <w:rsid w:val="00B453EC"/>
    <w:rsid w:val="00B47DE8"/>
    <w:rsid w:val="00B6753A"/>
    <w:rsid w:val="00B920CB"/>
    <w:rsid w:val="00B926DA"/>
    <w:rsid w:val="00BA010D"/>
    <w:rsid w:val="00BC714A"/>
    <w:rsid w:val="00C1769F"/>
    <w:rsid w:val="00C3110C"/>
    <w:rsid w:val="00C34B69"/>
    <w:rsid w:val="00C36B8C"/>
    <w:rsid w:val="00C4653C"/>
    <w:rsid w:val="00C56F92"/>
    <w:rsid w:val="00C80646"/>
    <w:rsid w:val="00C86A01"/>
    <w:rsid w:val="00C96DC5"/>
    <w:rsid w:val="00CC0D5B"/>
    <w:rsid w:val="00CD2086"/>
    <w:rsid w:val="00CD6180"/>
    <w:rsid w:val="00CF566B"/>
    <w:rsid w:val="00D0248C"/>
    <w:rsid w:val="00D076EE"/>
    <w:rsid w:val="00D106A8"/>
    <w:rsid w:val="00D10A74"/>
    <w:rsid w:val="00D12DF9"/>
    <w:rsid w:val="00D24AAF"/>
    <w:rsid w:val="00D3028A"/>
    <w:rsid w:val="00D65492"/>
    <w:rsid w:val="00D66CA9"/>
    <w:rsid w:val="00D8404C"/>
    <w:rsid w:val="00DA08C8"/>
    <w:rsid w:val="00DB0BE7"/>
    <w:rsid w:val="00DB47D3"/>
    <w:rsid w:val="00DB4A98"/>
    <w:rsid w:val="00DB6B9F"/>
    <w:rsid w:val="00DC0238"/>
    <w:rsid w:val="00DC12B8"/>
    <w:rsid w:val="00DC4CC4"/>
    <w:rsid w:val="00DF1AF8"/>
    <w:rsid w:val="00E00D30"/>
    <w:rsid w:val="00E01FBC"/>
    <w:rsid w:val="00E250E6"/>
    <w:rsid w:val="00E42E2B"/>
    <w:rsid w:val="00E7581E"/>
    <w:rsid w:val="00E76190"/>
    <w:rsid w:val="00E813E6"/>
    <w:rsid w:val="00E92209"/>
    <w:rsid w:val="00EA06C7"/>
    <w:rsid w:val="00EE5505"/>
    <w:rsid w:val="00EF06AC"/>
    <w:rsid w:val="00EF4682"/>
    <w:rsid w:val="00F00A08"/>
    <w:rsid w:val="00F13A38"/>
    <w:rsid w:val="00F16784"/>
    <w:rsid w:val="00F17680"/>
    <w:rsid w:val="00F231A5"/>
    <w:rsid w:val="00F4319E"/>
    <w:rsid w:val="00F67DDB"/>
    <w:rsid w:val="00F73507"/>
    <w:rsid w:val="00F80509"/>
    <w:rsid w:val="00F80533"/>
    <w:rsid w:val="00F90D72"/>
    <w:rsid w:val="00FA1D0E"/>
    <w:rsid w:val="00FB0299"/>
    <w:rsid w:val="00FB6FFA"/>
    <w:rsid w:val="00FE2524"/>
    <w:rsid w:val="00FE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706AB"/>
  <w15:docId w15:val="{63BA5877-C84C-429A-9B37-0C6780981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47E44"/>
    <w:pPr>
      <w:spacing w:after="0" w:line="240" w:lineRule="auto"/>
      <w:contextualSpacing/>
    </w:pPr>
    <w:rPr>
      <w:sz w:val="26"/>
    </w:rPr>
  </w:style>
  <w:style w:type="paragraph" w:styleId="u1">
    <w:name w:val="heading 1"/>
    <w:basedOn w:val="Binhthng"/>
    <w:next w:val="Binhthng"/>
    <w:uiPriority w:val="9"/>
    <w:qFormat/>
    <w:pPr>
      <w:keepNext/>
      <w:keepLines/>
      <w:spacing w:before="400"/>
      <w:outlineLvl w:val="0"/>
    </w:pPr>
    <w:rPr>
      <w:b/>
      <w:sz w:val="40"/>
      <w:szCs w:val="40"/>
    </w:rPr>
  </w:style>
  <w:style w:type="paragraph" w:styleId="u2">
    <w:name w:val="heading 2"/>
    <w:basedOn w:val="Binhthng"/>
    <w:next w:val="Binhthng"/>
    <w:uiPriority w:val="9"/>
    <w:unhideWhenUsed/>
    <w:qFormat/>
    <w:pPr>
      <w:keepNext/>
      <w:keepLines/>
      <w:spacing w:before="240" w:after="240"/>
      <w:outlineLvl w:val="1"/>
    </w:pPr>
    <w:rPr>
      <w:b/>
      <w:sz w:val="32"/>
      <w:szCs w:val="32"/>
    </w:rPr>
  </w:style>
  <w:style w:type="paragraph" w:styleId="u3">
    <w:name w:val="heading 3"/>
    <w:basedOn w:val="Binhthng"/>
    <w:next w:val="Binhthng"/>
    <w:uiPriority w:val="9"/>
    <w:unhideWhenUsed/>
    <w:qFormat/>
    <w:pPr>
      <w:keepNext/>
      <w:keepLines/>
      <w:spacing w:before="320" w:after="80"/>
      <w:outlineLvl w:val="2"/>
    </w:pPr>
    <w:rPr>
      <w:b/>
      <w:color w:val="434343"/>
      <w:u w:val="single"/>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color w:val="666666"/>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after="60"/>
      <w:jc w:val="center"/>
    </w:pPr>
    <w:rPr>
      <w:b/>
      <w:sz w:val="52"/>
      <w:szCs w:val="52"/>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a">
    <w:basedOn w:val="BangThngthng"/>
    <w:tblPr>
      <w:tblStyleRowBandSize w:val="1"/>
      <w:tblStyleColBandSize w:val="1"/>
      <w:tblCellMar>
        <w:top w:w="100" w:type="dxa"/>
        <w:left w:w="100" w:type="dxa"/>
        <w:bottom w:w="100" w:type="dxa"/>
        <w:right w:w="100" w:type="dxa"/>
      </w:tblCellMar>
    </w:tblPr>
  </w:style>
  <w:style w:type="table" w:customStyle="1" w:styleId="a0">
    <w:basedOn w:val="BangThngthng"/>
    <w:tblPr>
      <w:tblStyleRowBandSize w:val="1"/>
      <w:tblStyleColBandSize w:val="1"/>
      <w:tblCellMar>
        <w:top w:w="100" w:type="dxa"/>
        <w:left w:w="100" w:type="dxa"/>
        <w:bottom w:w="100" w:type="dxa"/>
        <w:right w:w="100" w:type="dxa"/>
      </w:tblCellMar>
    </w:tblPr>
  </w:style>
  <w:style w:type="table" w:customStyle="1" w:styleId="a1">
    <w:basedOn w:val="BangThngthng"/>
    <w:tblPr>
      <w:tblStyleRowBandSize w:val="1"/>
      <w:tblStyleColBandSize w:val="1"/>
      <w:tblCellMar>
        <w:top w:w="100" w:type="dxa"/>
        <w:left w:w="100" w:type="dxa"/>
        <w:bottom w:w="100" w:type="dxa"/>
        <w:right w:w="100" w:type="dxa"/>
      </w:tblCellMar>
    </w:tblPr>
  </w:style>
  <w:style w:type="table" w:customStyle="1" w:styleId="a2">
    <w:basedOn w:val="BangThngthng"/>
    <w:tblPr>
      <w:tblStyleRowBandSize w:val="1"/>
      <w:tblStyleColBandSize w:val="1"/>
      <w:tblCellMar>
        <w:top w:w="100" w:type="dxa"/>
        <w:left w:w="100" w:type="dxa"/>
        <w:bottom w:w="100" w:type="dxa"/>
        <w:right w:w="100" w:type="dxa"/>
      </w:tblCellMar>
    </w:tblPr>
  </w:style>
  <w:style w:type="table" w:customStyle="1" w:styleId="a3">
    <w:basedOn w:val="BangThngthng"/>
    <w:tblPr>
      <w:tblStyleRowBandSize w:val="1"/>
      <w:tblStyleColBandSize w:val="1"/>
      <w:tblCellMar>
        <w:top w:w="100" w:type="dxa"/>
        <w:left w:w="100" w:type="dxa"/>
        <w:bottom w:w="100" w:type="dxa"/>
        <w:right w:w="100" w:type="dxa"/>
      </w:tblCellMar>
    </w:tblPr>
  </w:style>
  <w:style w:type="table" w:customStyle="1" w:styleId="a4">
    <w:basedOn w:val="BangThngthng"/>
    <w:tblPr>
      <w:tblStyleRowBandSize w:val="1"/>
      <w:tblStyleColBandSize w:val="1"/>
      <w:tblCellMar>
        <w:top w:w="100" w:type="dxa"/>
        <w:left w:w="100" w:type="dxa"/>
        <w:bottom w:w="100" w:type="dxa"/>
        <w:right w:w="100" w:type="dxa"/>
      </w:tblCellMar>
    </w:tblPr>
  </w:style>
  <w:style w:type="table" w:customStyle="1" w:styleId="a5">
    <w:basedOn w:val="BangThngthng"/>
    <w:tblPr>
      <w:tblStyleRowBandSize w:val="1"/>
      <w:tblStyleColBandSize w:val="1"/>
      <w:tblCellMar>
        <w:top w:w="100" w:type="dxa"/>
        <w:left w:w="100" w:type="dxa"/>
        <w:bottom w:w="100" w:type="dxa"/>
        <w:right w:w="100" w:type="dxa"/>
      </w:tblCellMar>
    </w:tblPr>
  </w:style>
  <w:style w:type="table" w:customStyle="1" w:styleId="a6">
    <w:basedOn w:val="BangThngthng"/>
    <w:tblPr>
      <w:tblStyleRowBandSize w:val="1"/>
      <w:tblStyleColBandSize w:val="1"/>
      <w:tblCellMar>
        <w:top w:w="100" w:type="dxa"/>
        <w:left w:w="100" w:type="dxa"/>
        <w:bottom w:w="100" w:type="dxa"/>
        <w:right w:w="100" w:type="dxa"/>
      </w:tblCellMar>
    </w:tblPr>
  </w:style>
  <w:style w:type="table" w:customStyle="1" w:styleId="a7">
    <w:basedOn w:val="BangThngthng"/>
    <w:tblPr>
      <w:tblStyleRowBandSize w:val="1"/>
      <w:tblStyleColBandSize w:val="1"/>
      <w:tblCellMar>
        <w:top w:w="100" w:type="dxa"/>
        <w:left w:w="100" w:type="dxa"/>
        <w:bottom w:w="100" w:type="dxa"/>
        <w:right w:w="100" w:type="dxa"/>
      </w:tblCellMar>
    </w:tblPr>
  </w:style>
  <w:style w:type="table" w:customStyle="1" w:styleId="a8">
    <w:basedOn w:val="BangThngthng"/>
    <w:tblPr>
      <w:tblStyleRowBandSize w:val="1"/>
      <w:tblStyleColBandSize w:val="1"/>
      <w:tblCellMar>
        <w:top w:w="100" w:type="dxa"/>
        <w:left w:w="100" w:type="dxa"/>
        <w:bottom w:w="100" w:type="dxa"/>
        <w:right w:w="100" w:type="dxa"/>
      </w:tblCellMar>
    </w:tblPr>
  </w:style>
  <w:style w:type="table" w:customStyle="1" w:styleId="a9">
    <w:basedOn w:val="BangThngthng"/>
    <w:tblPr>
      <w:tblStyleRowBandSize w:val="1"/>
      <w:tblStyleColBandSize w:val="1"/>
      <w:tblCellMar>
        <w:top w:w="100" w:type="dxa"/>
        <w:left w:w="100" w:type="dxa"/>
        <w:bottom w:w="100" w:type="dxa"/>
        <w:right w:w="100" w:type="dxa"/>
      </w:tblCellMar>
    </w:tblPr>
  </w:style>
  <w:style w:type="table" w:customStyle="1" w:styleId="aa">
    <w:basedOn w:val="BangThngthng"/>
    <w:tblPr>
      <w:tblStyleRowBandSize w:val="1"/>
      <w:tblStyleColBandSize w:val="1"/>
      <w:tblCellMar>
        <w:top w:w="100" w:type="dxa"/>
        <w:left w:w="100" w:type="dxa"/>
        <w:bottom w:w="100" w:type="dxa"/>
        <w:right w:w="100" w:type="dxa"/>
      </w:tblCellMar>
    </w:tblPr>
  </w:style>
  <w:style w:type="table" w:customStyle="1" w:styleId="ab">
    <w:basedOn w:val="BangThngthng"/>
    <w:tblPr>
      <w:tblStyleRowBandSize w:val="1"/>
      <w:tblStyleColBandSize w:val="1"/>
      <w:tblCellMar>
        <w:top w:w="100" w:type="dxa"/>
        <w:left w:w="100" w:type="dxa"/>
        <w:bottom w:w="100" w:type="dxa"/>
        <w:right w:w="100" w:type="dxa"/>
      </w:tblCellMar>
    </w:tblPr>
  </w:style>
  <w:style w:type="paragraph" w:styleId="VnbanChuthich">
    <w:name w:val="annotation text"/>
    <w:basedOn w:val="Binhthng"/>
    <w:link w:val="VnbanChuthichChar"/>
    <w:uiPriority w:val="99"/>
    <w:semiHidden/>
    <w:unhideWhenUsed/>
    <w:rPr>
      <w:sz w:val="20"/>
      <w:szCs w:val="20"/>
    </w:rPr>
  </w:style>
  <w:style w:type="character" w:customStyle="1" w:styleId="VnbanChuthichChar">
    <w:name w:val="Văn bản Chú thích Char"/>
    <w:basedOn w:val="Phngmcinhcuaoanvn"/>
    <w:link w:val="VnbanChuthich"/>
    <w:uiPriority w:val="99"/>
    <w:semiHidden/>
    <w:rPr>
      <w:sz w:val="20"/>
      <w:szCs w:val="20"/>
    </w:rPr>
  </w:style>
  <w:style w:type="character" w:styleId="ThamchiuChuthich">
    <w:name w:val="annotation reference"/>
    <w:basedOn w:val="Phngmcinhcuaoanvn"/>
    <w:uiPriority w:val="99"/>
    <w:semiHidden/>
    <w:unhideWhenUsed/>
    <w:rPr>
      <w:sz w:val="16"/>
      <w:szCs w:val="16"/>
    </w:rPr>
  </w:style>
  <w:style w:type="table" w:styleId="LiBang">
    <w:name w:val="Table Grid"/>
    <w:basedOn w:val="BangThngthng"/>
    <w:uiPriority w:val="39"/>
    <w:rsid w:val="003C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413001"/>
    <w:pPr>
      <w:ind w:left="720"/>
    </w:pPr>
  </w:style>
  <w:style w:type="paragraph" w:styleId="utrang">
    <w:name w:val="header"/>
    <w:basedOn w:val="Binhthng"/>
    <w:link w:val="utrangChar"/>
    <w:uiPriority w:val="99"/>
    <w:unhideWhenUsed/>
    <w:rsid w:val="00E813E6"/>
    <w:pPr>
      <w:tabs>
        <w:tab w:val="center" w:pos="4680"/>
        <w:tab w:val="right" w:pos="9360"/>
      </w:tabs>
    </w:pPr>
  </w:style>
  <w:style w:type="character" w:customStyle="1" w:styleId="utrangChar">
    <w:name w:val="Đầu trang Char"/>
    <w:basedOn w:val="Phngmcinhcuaoanvn"/>
    <w:link w:val="utrang"/>
    <w:uiPriority w:val="99"/>
    <w:rsid w:val="00E813E6"/>
  </w:style>
  <w:style w:type="paragraph" w:styleId="Chntrang">
    <w:name w:val="footer"/>
    <w:basedOn w:val="Binhthng"/>
    <w:link w:val="ChntrangChar"/>
    <w:uiPriority w:val="99"/>
    <w:unhideWhenUsed/>
    <w:rsid w:val="00E813E6"/>
    <w:pPr>
      <w:tabs>
        <w:tab w:val="center" w:pos="4680"/>
        <w:tab w:val="right" w:pos="9360"/>
      </w:tabs>
    </w:pPr>
  </w:style>
  <w:style w:type="character" w:customStyle="1" w:styleId="ChntrangChar">
    <w:name w:val="Chân trang Char"/>
    <w:basedOn w:val="Phngmcinhcuaoanvn"/>
    <w:link w:val="Chntrang"/>
    <w:uiPriority w:val="99"/>
    <w:rsid w:val="00E813E6"/>
  </w:style>
  <w:style w:type="paragraph" w:styleId="ChuChuthich">
    <w:name w:val="annotation subject"/>
    <w:basedOn w:val="VnbanChuthich"/>
    <w:next w:val="VnbanChuthich"/>
    <w:link w:val="ChuChuthichChar"/>
    <w:uiPriority w:val="99"/>
    <w:semiHidden/>
    <w:unhideWhenUsed/>
    <w:rsid w:val="00C36B8C"/>
    <w:rPr>
      <w:b/>
      <w:bCs/>
    </w:rPr>
  </w:style>
  <w:style w:type="character" w:customStyle="1" w:styleId="ChuChuthichChar">
    <w:name w:val="Chủ đề Chú thích Char"/>
    <w:basedOn w:val="VnbanChuthichChar"/>
    <w:link w:val="ChuChuthich"/>
    <w:uiPriority w:val="99"/>
    <w:semiHidden/>
    <w:rsid w:val="00C36B8C"/>
    <w:rPr>
      <w:b/>
      <w:bCs/>
      <w:sz w:val="20"/>
      <w:szCs w:val="20"/>
    </w:rPr>
  </w:style>
  <w:style w:type="character" w:styleId="Siuktni">
    <w:name w:val="Hyperlink"/>
    <w:basedOn w:val="Phngmcinhcuaoanvn"/>
    <w:uiPriority w:val="99"/>
    <w:unhideWhenUsed/>
    <w:rsid w:val="00D076EE"/>
    <w:rPr>
      <w:color w:val="0000FF" w:themeColor="hyperlink"/>
      <w:u w:val="single"/>
    </w:rPr>
  </w:style>
  <w:style w:type="character" w:styleId="cpChagiiquyt">
    <w:name w:val="Unresolved Mention"/>
    <w:basedOn w:val="Phngmcinhcuaoanvn"/>
    <w:uiPriority w:val="99"/>
    <w:semiHidden/>
    <w:unhideWhenUsed/>
    <w:rsid w:val="00D076EE"/>
    <w:rPr>
      <w:color w:val="605E5C"/>
      <w:shd w:val="clear" w:color="auto" w:fill="E1DFDD"/>
    </w:rPr>
  </w:style>
  <w:style w:type="paragraph" w:styleId="ThngthngWeb">
    <w:name w:val="Normal (Web)"/>
    <w:basedOn w:val="Binhthng"/>
    <w:uiPriority w:val="99"/>
    <w:semiHidden/>
    <w:unhideWhenUsed/>
    <w:rsid w:val="00D076E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eno1\Downloads\H02.GVHD.&#272;&#7873;%20c&#432;&#417;ng%20%5b20251127-1%5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44FC7-BFE6-4F35-8AEE-FF500A82F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H02.GVHD.Đề cương [20251127-1] (1).dotx</Template>
  <TotalTime>15</TotalTime>
  <Pages>6</Pages>
  <Words>1405</Words>
  <Characters>8015</Characters>
  <Application>Microsoft Office Word</Application>
  <DocSecurity>0</DocSecurity>
  <Lines>66</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Tuân</dc:creator>
  <cp:lastModifiedBy>Tuân Nguyễn</cp:lastModifiedBy>
  <cp:revision>1</cp:revision>
  <cp:lastPrinted>2025-11-27T00:23:00Z</cp:lastPrinted>
  <dcterms:created xsi:type="dcterms:W3CDTF">2026-03-06T12:13:00Z</dcterms:created>
  <dcterms:modified xsi:type="dcterms:W3CDTF">2026-03-06T12:28:00Z</dcterms:modified>
</cp:coreProperties>
</file>